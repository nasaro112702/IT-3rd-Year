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037E7" w14:textId="56F44CE2" w:rsidR="00292A2F" w:rsidRPr="00634A02" w:rsidRDefault="00C55CD5" w:rsidP="00641520">
      <w:pPr>
        <w:pStyle w:val="Title"/>
        <w:spacing w:after="0" w:line="360" w:lineRule="auto"/>
        <w:jc w:val="both"/>
        <w:rPr>
          <w:rFonts w:ascii="Arial" w:hAnsi="Arial" w:cs="Arial"/>
          <w:b w:val="0"/>
          <w:sz w:val="22"/>
          <w:szCs w:val="22"/>
        </w:rPr>
      </w:pPr>
      <w:r w:rsidRPr="00634A02">
        <w:rPr>
          <w:rFonts w:ascii="Arial" w:hAnsi="Arial" w:cs="Arial"/>
          <w:sz w:val="22"/>
          <w:szCs w:val="22"/>
        </w:rPr>
        <w:t>Name</w:t>
      </w:r>
      <w:r w:rsidRPr="00634A02">
        <w:rPr>
          <w:rFonts w:ascii="Arial" w:hAnsi="Arial" w:cs="Arial"/>
          <w:b w:val="0"/>
          <w:sz w:val="22"/>
          <w:szCs w:val="22"/>
        </w:rPr>
        <w:t xml:space="preserve">: </w:t>
      </w:r>
      <w:r w:rsidR="00634A02" w:rsidRPr="00634A02">
        <w:rPr>
          <w:rFonts w:ascii="Arial" w:hAnsi="Arial" w:cs="Arial"/>
          <w:b w:val="0"/>
          <w:sz w:val="22"/>
          <w:szCs w:val="22"/>
        </w:rPr>
        <w:t>Ryan C. Elico</w:t>
      </w:r>
      <w:r w:rsidR="00634A02" w:rsidRPr="00634A02">
        <w:rPr>
          <w:rFonts w:ascii="Arial" w:hAnsi="Arial" w:cs="Arial"/>
          <w:b w:val="0"/>
          <w:sz w:val="22"/>
          <w:szCs w:val="22"/>
        </w:rPr>
        <w:tab/>
      </w:r>
      <w:r w:rsidR="00634A02" w:rsidRPr="00634A02">
        <w:rPr>
          <w:rFonts w:ascii="Arial" w:hAnsi="Arial" w:cs="Arial"/>
          <w:b w:val="0"/>
          <w:sz w:val="22"/>
          <w:szCs w:val="22"/>
        </w:rPr>
        <w:tab/>
      </w:r>
      <w:r w:rsidR="00634A02" w:rsidRPr="00634A02">
        <w:rPr>
          <w:rFonts w:ascii="Arial" w:hAnsi="Arial" w:cs="Arial"/>
          <w:b w:val="0"/>
          <w:sz w:val="22"/>
          <w:szCs w:val="22"/>
        </w:rPr>
        <w:tab/>
      </w:r>
      <w:r w:rsidR="00634A02" w:rsidRPr="00634A02">
        <w:rPr>
          <w:rFonts w:ascii="Arial" w:hAnsi="Arial" w:cs="Arial"/>
          <w:b w:val="0"/>
          <w:sz w:val="22"/>
          <w:szCs w:val="22"/>
        </w:rPr>
        <w:tab/>
      </w:r>
      <w:r w:rsidR="00634A02" w:rsidRPr="00634A02">
        <w:rPr>
          <w:rFonts w:ascii="Arial" w:hAnsi="Arial" w:cs="Arial"/>
          <w:b w:val="0"/>
          <w:sz w:val="22"/>
          <w:szCs w:val="22"/>
        </w:rPr>
        <w:tab/>
      </w:r>
      <w:r w:rsidR="006457D0" w:rsidRPr="00634A02">
        <w:rPr>
          <w:rFonts w:ascii="Arial" w:hAnsi="Arial" w:cs="Arial"/>
          <w:b w:val="0"/>
          <w:sz w:val="22"/>
          <w:szCs w:val="22"/>
        </w:rPr>
        <w:tab/>
      </w:r>
      <w:r w:rsidR="006457D0" w:rsidRPr="00634A02">
        <w:rPr>
          <w:rFonts w:ascii="Arial" w:hAnsi="Arial" w:cs="Arial"/>
          <w:b w:val="0"/>
          <w:sz w:val="22"/>
          <w:szCs w:val="22"/>
        </w:rPr>
        <w:tab/>
      </w:r>
      <w:r w:rsidR="00F64CC5" w:rsidRPr="00634A02">
        <w:rPr>
          <w:rFonts w:ascii="Arial" w:hAnsi="Arial" w:cs="Arial"/>
          <w:b w:val="0"/>
          <w:sz w:val="22"/>
          <w:szCs w:val="22"/>
        </w:rPr>
        <w:t xml:space="preserve">      </w:t>
      </w:r>
      <w:r w:rsidR="00634A02" w:rsidRPr="00634A02">
        <w:rPr>
          <w:rFonts w:ascii="Arial" w:hAnsi="Arial" w:cs="Arial"/>
          <w:b w:val="0"/>
          <w:sz w:val="22"/>
          <w:szCs w:val="22"/>
        </w:rPr>
        <w:tab/>
      </w:r>
      <w:r w:rsidRPr="00634A02">
        <w:rPr>
          <w:rFonts w:ascii="Arial" w:hAnsi="Arial" w:cs="Arial"/>
          <w:sz w:val="22"/>
          <w:szCs w:val="22"/>
        </w:rPr>
        <w:t>Section</w:t>
      </w:r>
      <w:r w:rsidRPr="00634A02">
        <w:rPr>
          <w:rFonts w:ascii="Arial" w:hAnsi="Arial" w:cs="Arial"/>
          <w:b w:val="0"/>
          <w:sz w:val="22"/>
          <w:szCs w:val="22"/>
        </w:rPr>
        <w:t xml:space="preserve">: </w:t>
      </w:r>
      <w:r w:rsidR="00634A02" w:rsidRPr="00634A02">
        <w:rPr>
          <w:rFonts w:ascii="Arial" w:hAnsi="Arial" w:cs="Arial"/>
          <w:b w:val="0"/>
          <w:sz w:val="22"/>
          <w:szCs w:val="22"/>
        </w:rPr>
        <w:t>BSIT – 501</w:t>
      </w:r>
    </w:p>
    <w:p w14:paraId="43417390" w14:textId="221D80F1" w:rsidR="00634A02" w:rsidRDefault="00634A02" w:rsidP="00641520">
      <w:pPr>
        <w:pStyle w:val="Title"/>
        <w:spacing w:after="0" w:line="360" w:lineRule="auto"/>
        <w:jc w:val="both"/>
        <w:rPr>
          <w:rFonts w:ascii="Arial" w:hAnsi="Arial" w:cs="Arial"/>
          <w:b w:val="0"/>
          <w:sz w:val="22"/>
          <w:szCs w:val="22"/>
        </w:rPr>
      </w:pPr>
    </w:p>
    <w:p w14:paraId="60E85D8A" w14:textId="757FC1F3" w:rsidR="00510461" w:rsidRDefault="00510461" w:rsidP="00641520">
      <w:pPr>
        <w:pStyle w:val="Title"/>
        <w:numPr>
          <w:ilvl w:val="0"/>
          <w:numId w:val="50"/>
        </w:numPr>
        <w:spacing w:after="0" w:line="360" w:lineRule="auto"/>
        <w:ind w:left="360"/>
        <w:jc w:val="both"/>
        <w:rPr>
          <w:rFonts w:ascii="Arial" w:hAnsi="Arial" w:cs="Arial"/>
          <w:sz w:val="22"/>
          <w:szCs w:val="22"/>
        </w:rPr>
      </w:pPr>
      <w:r w:rsidRPr="00510461">
        <w:rPr>
          <w:rFonts w:ascii="Arial" w:hAnsi="Arial" w:cs="Arial"/>
          <w:sz w:val="22"/>
          <w:szCs w:val="22"/>
        </w:rPr>
        <w:t>LOGGING IN</w:t>
      </w:r>
    </w:p>
    <w:p w14:paraId="03AA2A45" w14:textId="1437ED20" w:rsidR="00510461" w:rsidRDefault="00510461" w:rsidP="00641520">
      <w:pPr>
        <w:pStyle w:val="Title"/>
        <w:spacing w:after="0" w:line="360" w:lineRule="auto"/>
        <w:jc w:val="both"/>
        <w:rPr>
          <w:rFonts w:ascii="Arial" w:hAnsi="Arial" w:cs="Arial"/>
          <w:sz w:val="22"/>
          <w:szCs w:val="22"/>
        </w:rPr>
      </w:pPr>
    </w:p>
    <w:p w14:paraId="1E9DA0CC" w14:textId="4C4ABBB2" w:rsidR="00641520" w:rsidRDefault="00C2549C" w:rsidP="00641520">
      <w:pPr>
        <w:pStyle w:val="Title"/>
        <w:spacing w:after="0" w:line="360" w:lineRule="auto"/>
        <w:jc w:val="both"/>
        <w:rPr>
          <w:rFonts w:ascii="Arial" w:hAnsi="Arial" w:cs="Arial"/>
          <w:sz w:val="22"/>
          <w:szCs w:val="22"/>
        </w:rPr>
      </w:pPr>
      <w:r w:rsidRPr="00C2549C">
        <w:rPr>
          <w:rFonts w:ascii="Arial" w:hAnsi="Arial" w:cs="Arial"/>
          <w:sz w:val="22"/>
          <w:szCs w:val="22"/>
        </w:rPr>
        <mc:AlternateContent>
          <mc:Choice Requires="wps">
            <w:drawing>
              <wp:anchor distT="45720" distB="45720" distL="114300" distR="114300" simplePos="0" relativeHeight="251668480" behindDoc="0" locked="0" layoutInCell="1" allowOverlap="1" wp14:anchorId="720CE994" wp14:editId="1895F903">
                <wp:simplePos x="0" y="0"/>
                <wp:positionH relativeFrom="margin">
                  <wp:posOffset>5177030</wp:posOffset>
                </wp:positionH>
                <wp:positionV relativeFrom="paragraph">
                  <wp:posOffset>331470</wp:posOffset>
                </wp:positionV>
                <wp:extent cx="729615" cy="1404620"/>
                <wp:effectExtent l="0" t="0" r="0" b="12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1404620"/>
                        </a:xfrm>
                        <a:prstGeom prst="rect">
                          <a:avLst/>
                        </a:prstGeom>
                        <a:noFill/>
                        <a:ln w="9525">
                          <a:noFill/>
                          <a:miter lim="800000"/>
                          <a:headEnd/>
                          <a:tailEnd/>
                        </a:ln>
                      </wps:spPr>
                      <wps:txbx>
                        <w:txbxContent>
                          <w:p w14:paraId="603EBE97" w14:textId="77777777" w:rsidR="00C2549C" w:rsidRPr="006F30A9" w:rsidRDefault="00C2549C" w:rsidP="00C2549C">
                            <w:pPr>
                              <w:rPr>
                                <w:b/>
                                <w:color w:val="FF0000"/>
                              </w:rPr>
                            </w:pPr>
                            <w:r>
                              <w:rPr>
                                <w:b/>
                                <w:color w:val="FF0000"/>
                              </w:rPr>
                              <w:t>Tool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0CE994" id="_x0000_t202" coordsize="21600,21600" o:spt="202" path="m,l,21600r21600,l21600,xe">
                <v:stroke joinstyle="miter"/>
                <v:path gradientshapeok="t" o:connecttype="rect"/>
              </v:shapetype>
              <v:shape id="Text Box 2" o:spid="_x0000_s1026" type="#_x0000_t202" style="position:absolute;left:0;text-align:left;margin-left:407.65pt;margin-top:26.1pt;width:57.4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" filled="f" stroked="f">
                <v:textbox style="mso-fit-shape-to-text:t">
                  <w:txbxContent>
                    <w:p w14:paraId="603EBE97" w14:textId="77777777" w:rsidR="00C2549C" w:rsidRPr="006F30A9" w:rsidRDefault="00C2549C" w:rsidP="00C2549C">
                      <w:pPr>
                        <w:rPr>
                          <w:b/>
                          <w:color w:val="FF0000"/>
                        </w:rPr>
                      </w:pPr>
                      <w:r>
                        <w:rPr>
                          <w:b/>
                          <w:color w:val="FF0000"/>
                        </w:rPr>
                        <w:t>Tool Bar</w:t>
                      </w:r>
                    </w:p>
                  </w:txbxContent>
                </v:textbox>
                <w10:wrap anchorx="margin"/>
              </v:shape>
            </w:pict>
          </mc:Fallback>
        </mc:AlternateContent>
      </w:r>
      <w:r w:rsidRPr="00C2549C">
        <w:rPr>
          <w:rFonts w:ascii="Arial" w:hAnsi="Arial" w:cs="Arial"/>
          <w:sz w:val="22"/>
          <w:szCs w:val="22"/>
        </w:rPr>
        <mc:AlternateContent>
          <mc:Choice Requires="wps">
            <w:drawing>
              <wp:anchor distT="0" distB="0" distL="114300" distR="114300" simplePos="0" relativeHeight="251667456" behindDoc="0" locked="0" layoutInCell="1" allowOverlap="1" wp14:anchorId="00363006" wp14:editId="2B702189">
                <wp:simplePos x="0" y="0"/>
                <wp:positionH relativeFrom="margin">
                  <wp:posOffset>10160</wp:posOffset>
                </wp:positionH>
                <wp:positionV relativeFrom="paragraph">
                  <wp:posOffset>379095</wp:posOffset>
                </wp:positionV>
                <wp:extent cx="4768215" cy="135890"/>
                <wp:effectExtent l="0" t="0" r="13335" b="16510"/>
                <wp:wrapNone/>
                <wp:docPr id="11" name="Rectangle 11"/>
                <wp:cNvGraphicFramePr/>
                <a:graphic xmlns:a="http://schemas.openxmlformats.org/drawingml/2006/main">
                  <a:graphicData uri="http://schemas.microsoft.com/office/word/2010/wordprocessingShape">
                    <wps:wsp>
                      <wps:cNvSpPr/>
                      <wps:spPr>
                        <a:xfrm>
                          <a:off x="0" y="0"/>
                          <a:ext cx="4768215" cy="13589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38973" id="Rectangle 11" o:spid="_x0000_s1026" style="position:absolute;margin-left:.8pt;margin-top:29.85pt;width:375.45pt;height:10.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" filled="f" strokecolor="red" strokeweight="1pt">
                <w10:wrap anchorx="margin"/>
              </v:rect>
            </w:pict>
          </mc:Fallback>
        </mc:AlternateContent>
      </w:r>
      <w:r w:rsidRPr="00C2549C">
        <w:rPr>
          <w:rFonts w:ascii="Arial" w:hAnsi="Arial" w:cs="Arial"/>
          <w:sz w:val="22"/>
          <w:szCs w:val="22"/>
        </w:rPr>
        <mc:AlternateContent>
          <mc:Choice Requires="wps">
            <w:drawing>
              <wp:anchor distT="0" distB="0" distL="114300" distR="114300" simplePos="0" relativeHeight="251669504" behindDoc="0" locked="0" layoutInCell="1" allowOverlap="1" wp14:anchorId="18E0DC16" wp14:editId="6ABDF8AA">
                <wp:simplePos x="0" y="0"/>
                <wp:positionH relativeFrom="column">
                  <wp:posOffset>4790440</wp:posOffset>
                </wp:positionH>
                <wp:positionV relativeFrom="paragraph">
                  <wp:posOffset>441325</wp:posOffset>
                </wp:positionV>
                <wp:extent cx="469900" cy="16510"/>
                <wp:effectExtent l="38100" t="76200" r="0" b="78740"/>
                <wp:wrapNone/>
                <wp:docPr id="4" name="Straight Arrow Connector 4"/>
                <wp:cNvGraphicFramePr/>
                <a:graphic xmlns:a="http://schemas.openxmlformats.org/drawingml/2006/main">
                  <a:graphicData uri="http://schemas.microsoft.com/office/word/2010/wordprocessingShape">
                    <wps:wsp>
                      <wps:cNvCnPr/>
                      <wps:spPr>
                        <a:xfrm flipH="1" flipV="1">
                          <a:off x="0" y="0"/>
                          <a:ext cx="469900" cy="165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1F9D83" id="_x0000_t32" coordsize="21600,21600" o:spt="32" o:oned="t" path="m,l21600,21600e" filled="f">
                <v:path arrowok="t" fillok="f" o:connecttype="none"/>
                <o:lock v:ext="edit" shapetype="t"/>
              </v:shapetype>
              <v:shape id="Straight Arrow Connector 4" o:spid="_x0000_s1026" type="#_x0000_t32" style="position:absolute;margin-left:377.2pt;margin-top:34.75pt;width:37pt;height:1.3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" strokecolor="red">
                <v:stroke endarrow="block"/>
              </v:shape>
            </w:pict>
          </mc:Fallback>
        </mc:AlternateContent>
      </w:r>
      <w:r w:rsidR="00C81626" w:rsidRPr="00C81626">
        <w:rPr>
          <w:rFonts w:ascii="Arial" w:hAnsi="Arial" w:cs="Arial"/>
          <w:sz w:val="22"/>
          <w:szCs w:val="22"/>
        </w:rPr>
        <mc:AlternateContent>
          <mc:Choice Requires="wps">
            <w:drawing>
              <wp:anchor distT="45720" distB="45720" distL="114300" distR="114300" simplePos="0" relativeHeight="251664384" behindDoc="0" locked="0" layoutInCell="1" allowOverlap="1" wp14:anchorId="3622FDB0" wp14:editId="1B0F9891">
                <wp:simplePos x="0" y="0"/>
                <wp:positionH relativeFrom="margin">
                  <wp:posOffset>1663380</wp:posOffset>
                </wp:positionH>
                <wp:positionV relativeFrom="paragraph">
                  <wp:posOffset>1448432</wp:posOffset>
                </wp:positionV>
                <wp:extent cx="721411" cy="1404620"/>
                <wp:effectExtent l="0" t="0" r="0" b="12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411" cy="1404620"/>
                        </a:xfrm>
                        <a:prstGeom prst="rect">
                          <a:avLst/>
                        </a:prstGeom>
                        <a:noFill/>
                        <a:ln w="9525">
                          <a:noFill/>
                          <a:miter lim="800000"/>
                          <a:headEnd/>
                          <a:tailEnd/>
                        </a:ln>
                      </wps:spPr>
                      <wps:txbx>
                        <w:txbxContent>
                          <w:p w14:paraId="21F53F1A" w14:textId="70E9E2A2" w:rsidR="00C81626" w:rsidRPr="006F30A9" w:rsidRDefault="00C81626" w:rsidP="00C81626">
                            <w:pPr>
                              <w:rPr>
                                <w:b/>
                                <w:color w:val="FF0000"/>
                              </w:rPr>
                            </w:pPr>
                            <w:r>
                              <w:rPr>
                                <w:b/>
                                <w:color w:val="FF0000"/>
                              </w:rPr>
                              <w:t>Module</w:t>
                            </w:r>
                            <w:r>
                              <w:rPr>
                                <w:b/>
                                <w:color w:val="FF0000"/>
                              </w:rPr>
                              <w: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2FDB0" id="_x0000_s1027" type="#_x0000_t202" style="position:absolute;left:0;text-align:left;margin-left:130.95pt;margin-top:114.05pt;width:56.8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" filled="f" stroked="f">
                <v:textbox style="mso-fit-shape-to-text:t">
                  <w:txbxContent>
                    <w:p w14:paraId="21F53F1A" w14:textId="70E9E2A2" w:rsidR="00C81626" w:rsidRPr="006F30A9" w:rsidRDefault="00C81626" w:rsidP="00C81626">
                      <w:pPr>
                        <w:rPr>
                          <w:b/>
                          <w:color w:val="FF0000"/>
                        </w:rPr>
                      </w:pPr>
                      <w:r>
                        <w:rPr>
                          <w:b/>
                          <w:color w:val="FF0000"/>
                        </w:rPr>
                        <w:t>Module</w:t>
                      </w:r>
                      <w:r>
                        <w:rPr>
                          <w:b/>
                          <w:color w:val="FF0000"/>
                        </w:rPr>
                        <w:t>s</w:t>
                      </w:r>
                    </w:p>
                  </w:txbxContent>
                </v:textbox>
                <w10:wrap anchorx="margin"/>
              </v:shape>
            </w:pict>
          </mc:Fallback>
        </mc:AlternateContent>
      </w:r>
      <w:r w:rsidR="00C81626" w:rsidRPr="00C81626">
        <w:rPr>
          <w:rFonts w:ascii="Arial" w:hAnsi="Arial" w:cs="Arial"/>
          <w:sz w:val="22"/>
          <w:szCs w:val="22"/>
        </w:rPr>
        <mc:AlternateContent>
          <mc:Choice Requires="wps">
            <w:drawing>
              <wp:anchor distT="0" distB="0" distL="114300" distR="114300" simplePos="0" relativeHeight="251665408" behindDoc="0" locked="0" layoutInCell="1" allowOverlap="1" wp14:anchorId="658F0D8A" wp14:editId="405CB98F">
                <wp:simplePos x="0" y="0"/>
                <wp:positionH relativeFrom="column">
                  <wp:posOffset>1203351</wp:posOffset>
                </wp:positionH>
                <wp:positionV relativeFrom="paragraph">
                  <wp:posOffset>1553845</wp:posOffset>
                </wp:positionV>
                <wp:extent cx="495709" cy="16510"/>
                <wp:effectExtent l="38100" t="76200" r="0" b="78740"/>
                <wp:wrapNone/>
                <wp:docPr id="10" name="Straight Arrow Connector 10"/>
                <wp:cNvGraphicFramePr/>
                <a:graphic xmlns:a="http://schemas.openxmlformats.org/drawingml/2006/main">
                  <a:graphicData uri="http://schemas.microsoft.com/office/word/2010/wordprocessingShape">
                    <wps:wsp>
                      <wps:cNvCnPr/>
                      <wps:spPr>
                        <a:xfrm flipH="1" flipV="1">
                          <a:off x="0" y="0"/>
                          <a:ext cx="495709" cy="165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5CFD3DF" id="Straight Arrow Connector 10" o:spid="_x0000_s1026" type="#_x0000_t32" style="position:absolute;margin-left:94.75pt;margin-top:122.35pt;width:39.05pt;height:1.3pt;flip:x 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" strokecolor="red">
                <v:stroke endarrow="block"/>
              </v:shape>
            </w:pict>
          </mc:Fallback>
        </mc:AlternateContent>
      </w:r>
      <w:r w:rsidR="00C81626" w:rsidRPr="00C81626">
        <w:rPr>
          <w:rFonts w:ascii="Arial" w:hAnsi="Arial" w:cs="Arial"/>
          <w:sz w:val="22"/>
          <w:szCs w:val="22"/>
        </w:rPr>
        <mc:AlternateContent>
          <mc:Choice Requires="wps">
            <w:drawing>
              <wp:anchor distT="0" distB="0" distL="114300" distR="114300" simplePos="0" relativeHeight="251663360" behindDoc="0" locked="0" layoutInCell="1" allowOverlap="1" wp14:anchorId="57DCE68E" wp14:editId="40477658">
                <wp:simplePos x="0" y="0"/>
                <wp:positionH relativeFrom="column">
                  <wp:posOffset>18381</wp:posOffset>
                </wp:positionH>
                <wp:positionV relativeFrom="paragraph">
                  <wp:posOffset>534032</wp:posOffset>
                </wp:positionV>
                <wp:extent cx="1139554" cy="2019300"/>
                <wp:effectExtent l="0" t="0" r="22860" b="19050"/>
                <wp:wrapNone/>
                <wp:docPr id="8" name="Rectangle 8"/>
                <wp:cNvGraphicFramePr/>
                <a:graphic xmlns:a="http://schemas.openxmlformats.org/drawingml/2006/main">
                  <a:graphicData uri="http://schemas.microsoft.com/office/word/2010/wordprocessingShape">
                    <wps:wsp>
                      <wps:cNvSpPr/>
                      <wps:spPr>
                        <a:xfrm>
                          <a:off x="0" y="0"/>
                          <a:ext cx="1139554" cy="20193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71A94A" id="Rectangle 8" o:spid="_x0000_s1026" style="position:absolute;margin-left:1.45pt;margin-top:42.05pt;width:89.75pt;height:15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" filled="f" strokecolor="red" strokeweight="1pt"/>
            </w:pict>
          </mc:Fallback>
        </mc:AlternateContent>
      </w:r>
      <w:r w:rsidR="00C81626" w:rsidRPr="00C81626">
        <w:rPr>
          <w:rFonts w:ascii="Arial" w:hAnsi="Arial" w:cs="Arial"/>
          <w:sz w:val="22"/>
          <w:szCs w:val="22"/>
        </w:rPr>
        <mc:AlternateContent>
          <mc:Choice Requires="wps">
            <w:drawing>
              <wp:anchor distT="45720" distB="45720" distL="114300" distR="114300" simplePos="0" relativeHeight="251660288" behindDoc="0" locked="0" layoutInCell="1" allowOverlap="1" wp14:anchorId="2C91EE31" wp14:editId="1093EE2E">
                <wp:simplePos x="0" y="0"/>
                <wp:positionH relativeFrom="margin">
                  <wp:posOffset>2196465</wp:posOffset>
                </wp:positionH>
                <wp:positionV relativeFrom="paragraph">
                  <wp:posOffset>177315</wp:posOffset>
                </wp:positionV>
                <wp:extent cx="1009650" cy="140462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noFill/>
                        <a:ln w="9525">
                          <a:noFill/>
                          <a:miter lim="800000"/>
                          <a:headEnd/>
                          <a:tailEnd/>
                        </a:ln>
                      </wps:spPr>
                      <wps:txbx>
                        <w:txbxContent>
                          <w:p w14:paraId="5EDFD937" w14:textId="77777777" w:rsidR="00C81626" w:rsidRPr="006F30A9" w:rsidRDefault="00C81626" w:rsidP="00C81626">
                            <w:pPr>
                              <w:rPr>
                                <w:b/>
                                <w:color w:val="FF0000"/>
                              </w:rPr>
                            </w:pPr>
                            <w:r>
                              <w:rPr>
                                <w:b/>
                                <w:color w:val="FF0000"/>
                              </w:rPr>
                              <w:t>Menu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1EE31" id="_x0000_s1028" type="#_x0000_t202" style="position:absolute;left:0;text-align:left;margin-left:172.95pt;margin-top:13.95pt;width:79.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" filled="f" stroked="f">
                <v:textbox style="mso-fit-shape-to-text:t">
                  <w:txbxContent>
                    <w:p w14:paraId="5EDFD937" w14:textId="77777777" w:rsidR="00C81626" w:rsidRPr="006F30A9" w:rsidRDefault="00C81626" w:rsidP="00C81626">
                      <w:pPr>
                        <w:rPr>
                          <w:b/>
                          <w:color w:val="FF0000"/>
                        </w:rPr>
                      </w:pPr>
                      <w:r>
                        <w:rPr>
                          <w:b/>
                          <w:color w:val="FF0000"/>
                        </w:rPr>
                        <w:t>Menu Bar</w:t>
                      </w:r>
                    </w:p>
                  </w:txbxContent>
                </v:textbox>
                <w10:wrap anchorx="margin"/>
              </v:shape>
            </w:pict>
          </mc:Fallback>
        </mc:AlternateContent>
      </w:r>
      <w:r w:rsidR="00C81626" w:rsidRPr="00C81626">
        <w:rPr>
          <w:rFonts w:ascii="Arial" w:hAnsi="Arial" w:cs="Arial"/>
          <w:sz w:val="22"/>
          <w:szCs w:val="22"/>
        </w:rPr>
        <mc:AlternateContent>
          <mc:Choice Requires="wps">
            <w:drawing>
              <wp:anchor distT="0" distB="0" distL="114300" distR="114300" simplePos="0" relativeHeight="251659264" behindDoc="0" locked="0" layoutInCell="1" allowOverlap="1" wp14:anchorId="3E01C5C2" wp14:editId="162516E2">
                <wp:simplePos x="0" y="0"/>
                <wp:positionH relativeFrom="column">
                  <wp:posOffset>0</wp:posOffset>
                </wp:positionH>
                <wp:positionV relativeFrom="paragraph">
                  <wp:posOffset>247015</wp:posOffset>
                </wp:positionV>
                <wp:extent cx="1814830" cy="108585"/>
                <wp:effectExtent l="0" t="0" r="13970" b="24765"/>
                <wp:wrapNone/>
                <wp:docPr id="7" name="Rectangle 7"/>
                <wp:cNvGraphicFramePr/>
                <a:graphic xmlns:a="http://schemas.openxmlformats.org/drawingml/2006/main">
                  <a:graphicData uri="http://schemas.microsoft.com/office/word/2010/wordprocessingShape">
                    <wps:wsp>
                      <wps:cNvSpPr/>
                      <wps:spPr>
                        <a:xfrm>
                          <a:off x="0" y="0"/>
                          <a:ext cx="1814830" cy="10858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09646" id="Rectangle 7" o:spid="_x0000_s1026" style="position:absolute;margin-left:0;margin-top:19.45pt;width:142.9pt;height:8.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" filled="f" strokecolor="red" strokeweight="1pt"/>
            </w:pict>
          </mc:Fallback>
        </mc:AlternateContent>
      </w:r>
      <w:r w:rsidR="00C81626" w:rsidRPr="00C81626">
        <w:rPr>
          <w:rFonts w:ascii="Arial" w:hAnsi="Arial" w:cs="Arial"/>
          <w:sz w:val="22"/>
          <w:szCs w:val="22"/>
        </w:rPr>
        <mc:AlternateContent>
          <mc:Choice Requires="wps">
            <w:drawing>
              <wp:anchor distT="0" distB="0" distL="114300" distR="114300" simplePos="0" relativeHeight="251661312" behindDoc="0" locked="0" layoutInCell="1" allowOverlap="1" wp14:anchorId="3CC07F1F" wp14:editId="27EB8A1C">
                <wp:simplePos x="0" y="0"/>
                <wp:positionH relativeFrom="column">
                  <wp:posOffset>1835785</wp:posOffset>
                </wp:positionH>
                <wp:positionV relativeFrom="paragraph">
                  <wp:posOffset>303221</wp:posOffset>
                </wp:positionV>
                <wp:extent cx="437050" cy="6824"/>
                <wp:effectExtent l="38100" t="76200" r="0" b="88900"/>
                <wp:wrapNone/>
                <wp:docPr id="12" name="Straight Arrow Connector 12"/>
                <wp:cNvGraphicFramePr/>
                <a:graphic xmlns:a="http://schemas.openxmlformats.org/drawingml/2006/main">
                  <a:graphicData uri="http://schemas.microsoft.com/office/word/2010/wordprocessingShape">
                    <wps:wsp>
                      <wps:cNvCnPr/>
                      <wps:spPr>
                        <a:xfrm flipH="1" flipV="1">
                          <a:off x="0" y="0"/>
                          <a:ext cx="437050" cy="68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FE6D25" id="Straight Arrow Connector 12" o:spid="_x0000_s1026" type="#_x0000_t32" style="position:absolute;margin-left:144.55pt;margin-top:23.9pt;width:34.4pt;height:.5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" strokecolor="red">
                <v:stroke endarrow="block"/>
              </v:shape>
            </w:pict>
          </mc:Fallback>
        </mc:AlternateContent>
      </w:r>
      <w:r w:rsidR="00641520" w:rsidRPr="00641520">
        <w:rPr>
          <w:rFonts w:ascii="Arial" w:hAnsi="Arial" w:cs="Arial"/>
          <w:noProof/>
          <w:sz w:val="22"/>
          <w:szCs w:val="22"/>
        </w:rPr>
        <w:drawing>
          <wp:inline distT="0" distB="0" distL="0" distR="0" wp14:anchorId="3DB54DC4" wp14:editId="203E729C">
            <wp:extent cx="6007735" cy="400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7735" cy="4004945"/>
                    </a:xfrm>
                    <a:prstGeom prst="rect">
                      <a:avLst/>
                    </a:prstGeom>
                  </pic:spPr>
                </pic:pic>
              </a:graphicData>
            </a:graphic>
          </wp:inline>
        </w:drawing>
      </w:r>
    </w:p>
    <w:p w14:paraId="30914AEE" w14:textId="24D1343B" w:rsidR="00641520" w:rsidRPr="00EA7F69" w:rsidRDefault="00EA7F69" w:rsidP="00641520">
      <w:pPr>
        <w:pStyle w:val="Title"/>
        <w:spacing w:after="0" w:line="360" w:lineRule="auto"/>
        <w:jc w:val="both"/>
        <w:rPr>
          <w:rFonts w:ascii="Arial" w:hAnsi="Arial" w:cs="Arial"/>
          <w:b w:val="0"/>
          <w:sz w:val="22"/>
          <w:szCs w:val="22"/>
        </w:rPr>
      </w:pPr>
      <w:r>
        <w:rPr>
          <w:rFonts w:ascii="Arial" w:hAnsi="Arial" w:cs="Arial"/>
          <w:sz w:val="22"/>
          <w:szCs w:val="22"/>
        </w:rPr>
        <w:t xml:space="preserve">Caption: </w:t>
      </w:r>
      <w:r w:rsidR="00B145A8" w:rsidRPr="00B145A8">
        <w:rPr>
          <w:rFonts w:ascii="Arial" w:hAnsi="Arial" w:cs="Arial"/>
          <w:b w:val="0"/>
          <w:sz w:val="22"/>
          <w:szCs w:val="22"/>
        </w:rPr>
        <w:t>In the SAP Business One (SAP B1) process, I start by opening a web browser and entering the URL provided by my instructor. After that, I select the designated server and company, both of which are assigned by the instructor. Then, I log in using the specific user ID and password that corresponds to the branch I've been assigned to, making sure to set the default branch as instructed. Once logged in, I capture a screenshot of the SAP Business One main screen and proceed to identify and label the key components, including the Menu Bar, Tool Bar, and Module. Finally, I paste this output into my workbook for reference and documentation purposes. This ensures that I am ready to navigate and utilize SAP B1 effectively for my assigned tasks.</w:t>
      </w:r>
    </w:p>
    <w:p w14:paraId="7A690C3B" w14:textId="2B0728FF" w:rsidR="00641520" w:rsidRDefault="00641520" w:rsidP="00641520">
      <w:pPr>
        <w:pStyle w:val="Title"/>
        <w:spacing w:after="0" w:line="360" w:lineRule="auto"/>
        <w:jc w:val="both"/>
        <w:rPr>
          <w:rFonts w:ascii="Arial" w:hAnsi="Arial" w:cs="Arial"/>
          <w:sz w:val="22"/>
          <w:szCs w:val="22"/>
        </w:rPr>
      </w:pPr>
    </w:p>
    <w:p w14:paraId="4CBC9853" w14:textId="7A2C923F" w:rsidR="00641520" w:rsidRDefault="00641520" w:rsidP="00641520">
      <w:pPr>
        <w:pStyle w:val="Title"/>
        <w:spacing w:after="0" w:line="360" w:lineRule="auto"/>
        <w:jc w:val="both"/>
        <w:rPr>
          <w:rFonts w:ascii="Arial" w:hAnsi="Arial" w:cs="Arial"/>
          <w:sz w:val="22"/>
          <w:szCs w:val="22"/>
        </w:rPr>
      </w:pPr>
    </w:p>
    <w:p w14:paraId="1AF382E2" w14:textId="0AF0E5A8" w:rsidR="00641520" w:rsidRDefault="00641520" w:rsidP="00641520">
      <w:pPr>
        <w:pStyle w:val="Title"/>
        <w:spacing w:after="0" w:line="360" w:lineRule="auto"/>
        <w:jc w:val="both"/>
        <w:rPr>
          <w:rFonts w:ascii="Arial" w:hAnsi="Arial" w:cs="Arial"/>
          <w:sz w:val="22"/>
          <w:szCs w:val="22"/>
        </w:rPr>
      </w:pPr>
    </w:p>
    <w:p w14:paraId="56A7116E" w14:textId="62549A07" w:rsidR="00641520" w:rsidRDefault="00641520" w:rsidP="00641520">
      <w:pPr>
        <w:pStyle w:val="Title"/>
        <w:spacing w:after="0" w:line="360" w:lineRule="auto"/>
        <w:jc w:val="both"/>
        <w:rPr>
          <w:rFonts w:ascii="Arial" w:hAnsi="Arial" w:cs="Arial"/>
          <w:sz w:val="22"/>
          <w:szCs w:val="22"/>
        </w:rPr>
      </w:pPr>
    </w:p>
    <w:p w14:paraId="62A5DC0D" w14:textId="0FF7D2F1" w:rsidR="00641520" w:rsidRDefault="00641520" w:rsidP="00641520">
      <w:pPr>
        <w:pStyle w:val="Title"/>
        <w:spacing w:after="0" w:line="360" w:lineRule="auto"/>
        <w:jc w:val="both"/>
        <w:rPr>
          <w:rFonts w:ascii="Arial" w:hAnsi="Arial" w:cs="Arial"/>
          <w:sz w:val="22"/>
          <w:szCs w:val="22"/>
        </w:rPr>
      </w:pPr>
    </w:p>
    <w:p w14:paraId="31641076" w14:textId="66D85F73" w:rsidR="00641520" w:rsidRDefault="00641520" w:rsidP="00641520">
      <w:pPr>
        <w:pStyle w:val="Title"/>
        <w:spacing w:after="0" w:line="360" w:lineRule="auto"/>
        <w:jc w:val="both"/>
        <w:rPr>
          <w:rFonts w:ascii="Arial" w:hAnsi="Arial" w:cs="Arial"/>
          <w:sz w:val="22"/>
          <w:szCs w:val="22"/>
        </w:rPr>
      </w:pPr>
    </w:p>
    <w:p w14:paraId="15D29DCA" w14:textId="4BFC0E25" w:rsidR="00641520" w:rsidRDefault="00641520" w:rsidP="00641520">
      <w:pPr>
        <w:pStyle w:val="Title"/>
        <w:spacing w:after="0" w:line="360" w:lineRule="auto"/>
        <w:jc w:val="both"/>
        <w:rPr>
          <w:rFonts w:ascii="Arial" w:hAnsi="Arial" w:cs="Arial"/>
          <w:sz w:val="22"/>
          <w:szCs w:val="22"/>
        </w:rPr>
      </w:pPr>
    </w:p>
    <w:p w14:paraId="2BDEDEF7" w14:textId="77777777" w:rsidR="00641520" w:rsidRDefault="00641520" w:rsidP="00641520">
      <w:pPr>
        <w:pStyle w:val="Title"/>
        <w:spacing w:after="0" w:line="360" w:lineRule="auto"/>
        <w:jc w:val="both"/>
        <w:rPr>
          <w:rFonts w:ascii="Arial" w:hAnsi="Arial" w:cs="Arial"/>
          <w:sz w:val="22"/>
          <w:szCs w:val="22"/>
        </w:rPr>
      </w:pPr>
    </w:p>
    <w:p w14:paraId="060CEBE2" w14:textId="7EBD8CFE" w:rsidR="00510461" w:rsidRDefault="00510461" w:rsidP="00641520">
      <w:pPr>
        <w:pStyle w:val="Title"/>
        <w:numPr>
          <w:ilvl w:val="0"/>
          <w:numId w:val="50"/>
        </w:numPr>
        <w:spacing w:after="0" w:line="360" w:lineRule="auto"/>
        <w:ind w:left="360"/>
        <w:jc w:val="both"/>
        <w:rPr>
          <w:rFonts w:ascii="Arial" w:hAnsi="Arial" w:cs="Arial"/>
          <w:sz w:val="22"/>
          <w:szCs w:val="22"/>
        </w:rPr>
      </w:pPr>
      <w:r w:rsidRPr="00510461">
        <w:rPr>
          <w:rFonts w:ascii="Arial" w:hAnsi="Arial" w:cs="Arial"/>
          <w:sz w:val="22"/>
          <w:szCs w:val="22"/>
        </w:rPr>
        <w:lastRenderedPageBreak/>
        <w:t>USER AND PASSWORD MAINTENANCE</w:t>
      </w:r>
    </w:p>
    <w:p w14:paraId="48D6DB78" w14:textId="75AE5359" w:rsidR="00436047" w:rsidRDefault="00436047" w:rsidP="00641520">
      <w:pPr>
        <w:pStyle w:val="Title"/>
        <w:spacing w:after="0" w:line="360" w:lineRule="auto"/>
        <w:jc w:val="both"/>
        <w:rPr>
          <w:rFonts w:ascii="Arial" w:hAnsi="Arial" w:cs="Arial"/>
          <w:sz w:val="22"/>
          <w:szCs w:val="22"/>
        </w:rPr>
      </w:pPr>
    </w:p>
    <w:p w14:paraId="3BC0657C" w14:textId="7145A9C3" w:rsidR="00436047" w:rsidRDefault="00641520" w:rsidP="00416836">
      <w:pPr>
        <w:pStyle w:val="Title"/>
        <w:spacing w:after="0" w:line="360" w:lineRule="auto"/>
        <w:jc w:val="center"/>
        <w:rPr>
          <w:rFonts w:ascii="Arial" w:hAnsi="Arial" w:cs="Arial"/>
          <w:sz w:val="22"/>
          <w:szCs w:val="22"/>
        </w:rPr>
      </w:pPr>
      <w:r w:rsidRPr="00641520">
        <w:rPr>
          <w:rFonts w:ascii="Arial" w:hAnsi="Arial" w:cs="Arial"/>
          <w:noProof/>
          <w:sz w:val="22"/>
          <w:szCs w:val="22"/>
        </w:rPr>
        <w:drawing>
          <wp:inline distT="0" distB="0" distL="0" distR="0" wp14:anchorId="188E8E16" wp14:editId="781CA421">
            <wp:extent cx="5966774" cy="350137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588" t="22834" r="2317" b="18986"/>
                    <a:stretch/>
                  </pic:blipFill>
                  <pic:spPr bwMode="auto">
                    <a:xfrm>
                      <a:off x="0" y="0"/>
                      <a:ext cx="6000341" cy="3521068"/>
                    </a:xfrm>
                    <a:prstGeom prst="rect">
                      <a:avLst/>
                    </a:prstGeom>
                    <a:ln>
                      <a:noFill/>
                    </a:ln>
                    <a:extLst>
                      <a:ext uri="{53640926-AAD7-44D8-BBD7-CCE9431645EC}">
                        <a14:shadowObscured xmlns:a14="http://schemas.microsoft.com/office/drawing/2010/main"/>
                      </a:ext>
                    </a:extLst>
                  </pic:spPr>
                </pic:pic>
              </a:graphicData>
            </a:graphic>
          </wp:inline>
        </w:drawing>
      </w:r>
    </w:p>
    <w:p w14:paraId="13899A79" w14:textId="7DE86F8B" w:rsidR="00510461" w:rsidRPr="00EA7F69" w:rsidRDefault="00EA7F69" w:rsidP="00EA7F69">
      <w:pPr>
        <w:spacing w:line="360" w:lineRule="auto"/>
        <w:rPr>
          <w:rFonts w:cs="Arial"/>
          <w:sz w:val="22"/>
          <w:szCs w:val="22"/>
        </w:rPr>
      </w:pPr>
      <w:r>
        <w:rPr>
          <w:rFonts w:cs="Arial"/>
          <w:b/>
          <w:sz w:val="22"/>
          <w:szCs w:val="22"/>
        </w:rPr>
        <w:t xml:space="preserve">Caption: </w:t>
      </w:r>
      <w:r w:rsidR="002E5CC6" w:rsidRPr="002E5CC6">
        <w:rPr>
          <w:rFonts w:cs="Arial"/>
          <w:sz w:val="22"/>
          <w:szCs w:val="22"/>
        </w:rPr>
        <w:t>I start by maintaining my user and password settings. To do this, I click on the toolbar and select "My Personal Settings," which opens the user setup window. Inside this window, I change my username to my own name. Additionally, in the General tab, I customize my password by clicking next to the Password field. After making these changes, I capture screenshots of both the Users - Set up and Password windows for reference, and I paste them into my workbook, labeling it as "Password Maintenance" to ensure I have a record of my user and password settings in SAP B1.</w:t>
      </w:r>
    </w:p>
    <w:p w14:paraId="3E31A204" w14:textId="11215324" w:rsidR="00641520" w:rsidRDefault="00641520" w:rsidP="00641520">
      <w:pPr>
        <w:pStyle w:val="ListParagraph"/>
        <w:spacing w:line="360" w:lineRule="auto"/>
        <w:rPr>
          <w:rFonts w:cs="Arial"/>
          <w:sz w:val="22"/>
          <w:szCs w:val="22"/>
        </w:rPr>
      </w:pPr>
    </w:p>
    <w:p w14:paraId="467F3DD5" w14:textId="1A73DF3C" w:rsidR="00641520" w:rsidRDefault="00641520" w:rsidP="00641520">
      <w:pPr>
        <w:pStyle w:val="ListParagraph"/>
        <w:spacing w:line="360" w:lineRule="auto"/>
        <w:rPr>
          <w:rFonts w:cs="Arial"/>
          <w:sz w:val="22"/>
          <w:szCs w:val="22"/>
        </w:rPr>
      </w:pPr>
    </w:p>
    <w:p w14:paraId="6A47C5E1" w14:textId="5E7F34B5" w:rsidR="00641520" w:rsidRDefault="00641520" w:rsidP="00641520">
      <w:pPr>
        <w:pStyle w:val="ListParagraph"/>
        <w:spacing w:line="360" w:lineRule="auto"/>
        <w:rPr>
          <w:rFonts w:cs="Arial"/>
          <w:sz w:val="22"/>
          <w:szCs w:val="22"/>
        </w:rPr>
      </w:pPr>
    </w:p>
    <w:p w14:paraId="5115FA24" w14:textId="532A109E" w:rsidR="00641520" w:rsidRDefault="00641520" w:rsidP="00641520">
      <w:pPr>
        <w:pStyle w:val="ListParagraph"/>
        <w:spacing w:line="360" w:lineRule="auto"/>
        <w:rPr>
          <w:rFonts w:cs="Arial"/>
          <w:sz w:val="22"/>
          <w:szCs w:val="22"/>
        </w:rPr>
      </w:pPr>
    </w:p>
    <w:p w14:paraId="0FCC5990" w14:textId="2D94ACD3" w:rsidR="00641520" w:rsidRDefault="00641520" w:rsidP="00641520">
      <w:pPr>
        <w:pStyle w:val="ListParagraph"/>
        <w:spacing w:line="360" w:lineRule="auto"/>
        <w:rPr>
          <w:rFonts w:cs="Arial"/>
          <w:sz w:val="22"/>
          <w:szCs w:val="22"/>
        </w:rPr>
      </w:pPr>
    </w:p>
    <w:p w14:paraId="3BB6E761" w14:textId="72D74E13" w:rsidR="00641520" w:rsidRDefault="00641520" w:rsidP="00641520">
      <w:pPr>
        <w:pStyle w:val="ListParagraph"/>
        <w:spacing w:line="360" w:lineRule="auto"/>
        <w:rPr>
          <w:rFonts w:cs="Arial"/>
          <w:sz w:val="22"/>
          <w:szCs w:val="22"/>
        </w:rPr>
      </w:pPr>
    </w:p>
    <w:p w14:paraId="48DB26F0" w14:textId="1A719EBB" w:rsidR="00641520" w:rsidRDefault="00641520" w:rsidP="00641520">
      <w:pPr>
        <w:pStyle w:val="ListParagraph"/>
        <w:spacing w:line="360" w:lineRule="auto"/>
        <w:rPr>
          <w:rFonts w:cs="Arial"/>
          <w:sz w:val="22"/>
          <w:szCs w:val="22"/>
        </w:rPr>
      </w:pPr>
    </w:p>
    <w:p w14:paraId="13E321BC" w14:textId="0B91ECD0" w:rsidR="00641520" w:rsidRDefault="00641520" w:rsidP="00641520">
      <w:pPr>
        <w:pStyle w:val="ListParagraph"/>
        <w:spacing w:line="360" w:lineRule="auto"/>
        <w:rPr>
          <w:rFonts w:cs="Arial"/>
          <w:sz w:val="22"/>
          <w:szCs w:val="22"/>
        </w:rPr>
      </w:pPr>
    </w:p>
    <w:p w14:paraId="78368DEC" w14:textId="390A54F5" w:rsidR="00641520" w:rsidRDefault="00641520" w:rsidP="00641520">
      <w:pPr>
        <w:pStyle w:val="ListParagraph"/>
        <w:spacing w:line="360" w:lineRule="auto"/>
        <w:rPr>
          <w:rFonts w:cs="Arial"/>
          <w:sz w:val="22"/>
          <w:szCs w:val="22"/>
        </w:rPr>
      </w:pPr>
    </w:p>
    <w:p w14:paraId="5C6A191D" w14:textId="6D524CC4" w:rsidR="00416836" w:rsidRDefault="00416836" w:rsidP="00641520">
      <w:pPr>
        <w:pStyle w:val="ListParagraph"/>
        <w:spacing w:line="360" w:lineRule="auto"/>
        <w:rPr>
          <w:rFonts w:cs="Arial"/>
          <w:sz w:val="22"/>
          <w:szCs w:val="22"/>
        </w:rPr>
      </w:pPr>
    </w:p>
    <w:p w14:paraId="0957F63D" w14:textId="77777777" w:rsidR="00416836" w:rsidRDefault="00416836" w:rsidP="00641520">
      <w:pPr>
        <w:pStyle w:val="ListParagraph"/>
        <w:spacing w:line="360" w:lineRule="auto"/>
        <w:rPr>
          <w:rFonts w:cs="Arial"/>
          <w:sz w:val="22"/>
          <w:szCs w:val="22"/>
        </w:rPr>
      </w:pPr>
    </w:p>
    <w:p w14:paraId="057E46F0" w14:textId="58741F2E" w:rsidR="00641520" w:rsidRDefault="00641520" w:rsidP="00641520">
      <w:pPr>
        <w:pStyle w:val="ListParagraph"/>
        <w:spacing w:line="360" w:lineRule="auto"/>
        <w:rPr>
          <w:rFonts w:cs="Arial"/>
          <w:sz w:val="22"/>
          <w:szCs w:val="22"/>
        </w:rPr>
      </w:pPr>
    </w:p>
    <w:p w14:paraId="18378B91" w14:textId="25F1F672" w:rsidR="00641520" w:rsidRPr="00824228" w:rsidRDefault="00641520" w:rsidP="00824228">
      <w:pPr>
        <w:spacing w:line="360" w:lineRule="auto"/>
        <w:rPr>
          <w:rFonts w:cs="Arial"/>
          <w:sz w:val="22"/>
          <w:szCs w:val="22"/>
        </w:rPr>
      </w:pPr>
    </w:p>
    <w:p w14:paraId="725DCCE0" w14:textId="5F020C1A" w:rsidR="00510461" w:rsidRDefault="00510461" w:rsidP="00641520">
      <w:pPr>
        <w:pStyle w:val="Title"/>
        <w:numPr>
          <w:ilvl w:val="0"/>
          <w:numId w:val="50"/>
        </w:numPr>
        <w:spacing w:after="0" w:line="360" w:lineRule="auto"/>
        <w:ind w:left="360"/>
        <w:jc w:val="both"/>
        <w:rPr>
          <w:rFonts w:ascii="Arial" w:hAnsi="Arial" w:cs="Arial"/>
          <w:sz w:val="22"/>
          <w:szCs w:val="22"/>
        </w:rPr>
      </w:pPr>
      <w:r w:rsidRPr="00510461">
        <w:rPr>
          <w:rFonts w:ascii="Arial" w:hAnsi="Arial" w:cs="Arial"/>
          <w:sz w:val="22"/>
          <w:szCs w:val="22"/>
        </w:rPr>
        <w:lastRenderedPageBreak/>
        <w:t>BRANCH NAME SETTING</w:t>
      </w:r>
    </w:p>
    <w:p w14:paraId="6C973B47" w14:textId="00C9F9F9" w:rsidR="00436047" w:rsidRDefault="00436047" w:rsidP="00641520">
      <w:pPr>
        <w:pStyle w:val="Title"/>
        <w:spacing w:after="0" w:line="360" w:lineRule="auto"/>
        <w:jc w:val="both"/>
        <w:rPr>
          <w:rFonts w:ascii="Arial" w:hAnsi="Arial" w:cs="Arial"/>
          <w:sz w:val="22"/>
          <w:szCs w:val="22"/>
        </w:rPr>
      </w:pPr>
    </w:p>
    <w:p w14:paraId="5F877D94" w14:textId="00F2B5E5" w:rsidR="00436047" w:rsidRDefault="00641520" w:rsidP="00416836">
      <w:pPr>
        <w:pStyle w:val="Title"/>
        <w:spacing w:after="0" w:line="360" w:lineRule="auto"/>
        <w:jc w:val="center"/>
        <w:rPr>
          <w:rFonts w:ascii="Arial" w:hAnsi="Arial" w:cs="Arial"/>
          <w:sz w:val="22"/>
          <w:szCs w:val="22"/>
        </w:rPr>
      </w:pPr>
      <w:r w:rsidRPr="00641520">
        <w:rPr>
          <w:rFonts w:ascii="Arial" w:hAnsi="Arial" w:cs="Arial"/>
          <w:noProof/>
          <w:sz w:val="22"/>
          <w:szCs w:val="22"/>
        </w:rPr>
        <w:drawing>
          <wp:inline distT="0" distB="0" distL="0" distR="0" wp14:anchorId="7A38CEF4" wp14:editId="436FF4AC">
            <wp:extent cx="5911755" cy="362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517" t="33516" r="29703" b="29889"/>
                    <a:stretch/>
                  </pic:blipFill>
                  <pic:spPr bwMode="auto">
                    <a:xfrm>
                      <a:off x="0" y="0"/>
                      <a:ext cx="5968750" cy="3660388"/>
                    </a:xfrm>
                    <a:prstGeom prst="rect">
                      <a:avLst/>
                    </a:prstGeom>
                    <a:ln>
                      <a:noFill/>
                    </a:ln>
                    <a:extLst>
                      <a:ext uri="{53640926-AAD7-44D8-BBD7-CCE9431645EC}">
                        <a14:shadowObscured xmlns:a14="http://schemas.microsoft.com/office/drawing/2010/main"/>
                      </a:ext>
                    </a:extLst>
                  </pic:spPr>
                </pic:pic>
              </a:graphicData>
            </a:graphic>
          </wp:inline>
        </w:drawing>
      </w:r>
    </w:p>
    <w:p w14:paraId="02CED202" w14:textId="18B54651" w:rsidR="006656AB" w:rsidRPr="00EA7F69" w:rsidRDefault="00EA7F69" w:rsidP="00EA7F69">
      <w:pPr>
        <w:spacing w:line="360" w:lineRule="auto"/>
        <w:rPr>
          <w:rFonts w:cs="Arial"/>
          <w:sz w:val="22"/>
          <w:szCs w:val="22"/>
        </w:rPr>
      </w:pPr>
      <w:r>
        <w:rPr>
          <w:rFonts w:cs="Arial"/>
          <w:b/>
          <w:sz w:val="22"/>
          <w:szCs w:val="22"/>
        </w:rPr>
        <w:t xml:space="preserve">Caption: </w:t>
      </w:r>
      <w:r w:rsidR="00937F85" w:rsidRPr="00937F85">
        <w:rPr>
          <w:rFonts w:cs="Arial"/>
          <w:sz w:val="22"/>
          <w:szCs w:val="22"/>
        </w:rPr>
        <w:t>I begin by navigating to the Administration module and selecting Setup, followed by Financials, and finally Branches. After locating the branch assigned by my instructor, I proceed to modify the Branch Name and Branch Name (Foreign) fields with my own name. Clicking 'Update' finalizes the changes, and I capture this updated branch information to paste it into my workbook, duly labeled as "Branch Name Setting." This process ensures accurate and personalized branch information within the SAP B1 system.</w:t>
      </w:r>
    </w:p>
    <w:p w14:paraId="6ED8EE78" w14:textId="13416A28" w:rsidR="006656AB" w:rsidRDefault="006656AB" w:rsidP="00641520">
      <w:pPr>
        <w:pStyle w:val="ListParagraph"/>
        <w:spacing w:line="360" w:lineRule="auto"/>
        <w:rPr>
          <w:rFonts w:cs="Arial"/>
          <w:sz w:val="22"/>
          <w:szCs w:val="22"/>
        </w:rPr>
      </w:pPr>
    </w:p>
    <w:p w14:paraId="4F923E0C" w14:textId="38633112" w:rsidR="006656AB" w:rsidRDefault="006656AB" w:rsidP="00641520">
      <w:pPr>
        <w:pStyle w:val="ListParagraph"/>
        <w:spacing w:line="360" w:lineRule="auto"/>
        <w:rPr>
          <w:rFonts w:cs="Arial"/>
          <w:sz w:val="22"/>
          <w:szCs w:val="22"/>
        </w:rPr>
      </w:pPr>
    </w:p>
    <w:p w14:paraId="505E49CB" w14:textId="4C41CACF" w:rsidR="006656AB" w:rsidRDefault="006656AB" w:rsidP="00641520">
      <w:pPr>
        <w:pStyle w:val="ListParagraph"/>
        <w:spacing w:line="360" w:lineRule="auto"/>
        <w:rPr>
          <w:rFonts w:cs="Arial"/>
          <w:sz w:val="22"/>
          <w:szCs w:val="22"/>
        </w:rPr>
      </w:pPr>
    </w:p>
    <w:p w14:paraId="130E4DC7" w14:textId="26CA9852" w:rsidR="006656AB" w:rsidRDefault="006656AB" w:rsidP="00641520">
      <w:pPr>
        <w:pStyle w:val="ListParagraph"/>
        <w:spacing w:line="360" w:lineRule="auto"/>
        <w:rPr>
          <w:rFonts w:cs="Arial"/>
          <w:sz w:val="22"/>
          <w:szCs w:val="22"/>
        </w:rPr>
      </w:pPr>
    </w:p>
    <w:p w14:paraId="45425123" w14:textId="1C2F9345" w:rsidR="006656AB" w:rsidRDefault="006656AB" w:rsidP="00641520">
      <w:pPr>
        <w:pStyle w:val="ListParagraph"/>
        <w:spacing w:line="360" w:lineRule="auto"/>
        <w:rPr>
          <w:rFonts w:cs="Arial"/>
          <w:sz w:val="22"/>
          <w:szCs w:val="22"/>
        </w:rPr>
      </w:pPr>
    </w:p>
    <w:p w14:paraId="68317297" w14:textId="4C05F15B" w:rsidR="006656AB" w:rsidRDefault="006656AB" w:rsidP="00641520">
      <w:pPr>
        <w:pStyle w:val="ListParagraph"/>
        <w:spacing w:line="360" w:lineRule="auto"/>
        <w:rPr>
          <w:rFonts w:cs="Arial"/>
          <w:sz w:val="22"/>
          <w:szCs w:val="22"/>
        </w:rPr>
      </w:pPr>
    </w:p>
    <w:p w14:paraId="1B091C7B" w14:textId="47966E27" w:rsidR="006656AB" w:rsidRDefault="006656AB" w:rsidP="00641520">
      <w:pPr>
        <w:pStyle w:val="ListParagraph"/>
        <w:spacing w:line="360" w:lineRule="auto"/>
        <w:rPr>
          <w:rFonts w:cs="Arial"/>
          <w:sz w:val="22"/>
          <w:szCs w:val="22"/>
        </w:rPr>
      </w:pPr>
    </w:p>
    <w:p w14:paraId="710CB557" w14:textId="0F95CF62" w:rsidR="006656AB" w:rsidRDefault="006656AB" w:rsidP="00641520">
      <w:pPr>
        <w:pStyle w:val="ListParagraph"/>
        <w:spacing w:line="360" w:lineRule="auto"/>
        <w:rPr>
          <w:rFonts w:cs="Arial"/>
          <w:sz w:val="22"/>
          <w:szCs w:val="22"/>
        </w:rPr>
      </w:pPr>
    </w:p>
    <w:p w14:paraId="014190FD" w14:textId="4B63D7BB" w:rsidR="006656AB" w:rsidRDefault="006656AB" w:rsidP="00641520">
      <w:pPr>
        <w:pStyle w:val="ListParagraph"/>
        <w:spacing w:line="360" w:lineRule="auto"/>
        <w:rPr>
          <w:rFonts w:cs="Arial"/>
          <w:sz w:val="22"/>
          <w:szCs w:val="22"/>
        </w:rPr>
      </w:pPr>
    </w:p>
    <w:p w14:paraId="50580603" w14:textId="5BEB87AA" w:rsidR="006656AB" w:rsidRDefault="006656AB" w:rsidP="00641520">
      <w:pPr>
        <w:pStyle w:val="ListParagraph"/>
        <w:spacing w:line="360" w:lineRule="auto"/>
        <w:rPr>
          <w:rFonts w:cs="Arial"/>
          <w:sz w:val="22"/>
          <w:szCs w:val="22"/>
        </w:rPr>
      </w:pPr>
    </w:p>
    <w:p w14:paraId="75C07825" w14:textId="73CE1927" w:rsidR="006656AB" w:rsidRDefault="006656AB" w:rsidP="00641520">
      <w:pPr>
        <w:pStyle w:val="ListParagraph"/>
        <w:spacing w:line="360" w:lineRule="auto"/>
        <w:rPr>
          <w:rFonts w:cs="Arial"/>
          <w:sz w:val="22"/>
          <w:szCs w:val="22"/>
        </w:rPr>
      </w:pPr>
    </w:p>
    <w:p w14:paraId="44A7D4CB" w14:textId="759B51AD" w:rsidR="006656AB" w:rsidRDefault="006656AB" w:rsidP="00641520">
      <w:pPr>
        <w:pStyle w:val="ListParagraph"/>
        <w:spacing w:line="360" w:lineRule="auto"/>
        <w:rPr>
          <w:rFonts w:cs="Arial"/>
          <w:sz w:val="22"/>
          <w:szCs w:val="22"/>
        </w:rPr>
      </w:pPr>
    </w:p>
    <w:p w14:paraId="62994332" w14:textId="2CB3BDFE" w:rsidR="006656AB" w:rsidRDefault="006656AB" w:rsidP="00641520">
      <w:pPr>
        <w:pStyle w:val="ListParagraph"/>
        <w:spacing w:line="360" w:lineRule="auto"/>
        <w:rPr>
          <w:rFonts w:cs="Arial"/>
          <w:sz w:val="22"/>
          <w:szCs w:val="22"/>
        </w:rPr>
      </w:pPr>
    </w:p>
    <w:p w14:paraId="721DEAD8" w14:textId="6BE9727A" w:rsidR="00510461" w:rsidRDefault="00510461" w:rsidP="00641520">
      <w:pPr>
        <w:pStyle w:val="Title"/>
        <w:numPr>
          <w:ilvl w:val="0"/>
          <w:numId w:val="50"/>
        </w:numPr>
        <w:spacing w:after="0" w:line="360" w:lineRule="auto"/>
        <w:ind w:left="360"/>
        <w:jc w:val="both"/>
        <w:rPr>
          <w:rFonts w:ascii="Arial" w:hAnsi="Arial" w:cs="Arial"/>
          <w:sz w:val="22"/>
          <w:szCs w:val="22"/>
        </w:rPr>
      </w:pPr>
      <w:r w:rsidRPr="00510461">
        <w:rPr>
          <w:rFonts w:ascii="Arial" w:hAnsi="Arial" w:cs="Arial"/>
          <w:sz w:val="22"/>
          <w:szCs w:val="22"/>
        </w:rPr>
        <w:lastRenderedPageBreak/>
        <w:t>LANGUAGE AND DISPLAY PARAMETERS</w:t>
      </w:r>
    </w:p>
    <w:p w14:paraId="75D9A435" w14:textId="335BAB6F" w:rsidR="00436047" w:rsidRDefault="007C0E21" w:rsidP="007C0E21">
      <w:pPr>
        <w:pStyle w:val="Title"/>
        <w:spacing w:after="0" w:line="360" w:lineRule="auto"/>
        <w:ind w:left="360"/>
        <w:jc w:val="both"/>
        <w:rPr>
          <w:rFonts w:ascii="Arial" w:hAnsi="Arial" w:cs="Arial"/>
          <w:sz w:val="22"/>
          <w:szCs w:val="22"/>
        </w:rPr>
      </w:pPr>
      <w:r>
        <w:rPr>
          <w:rFonts w:ascii="Arial" w:hAnsi="Arial" w:cs="Arial"/>
          <w:sz w:val="22"/>
          <w:szCs w:val="22"/>
        </w:rPr>
        <w:t xml:space="preserve">4.a </w:t>
      </w:r>
      <w:r w:rsidR="00247828">
        <w:rPr>
          <w:rFonts w:ascii="Arial" w:hAnsi="Arial" w:cs="Arial"/>
          <w:sz w:val="22"/>
          <w:szCs w:val="22"/>
        </w:rPr>
        <w:t xml:space="preserve">- </w:t>
      </w:r>
      <w:r w:rsidR="00247828" w:rsidRPr="00247828">
        <w:rPr>
          <w:rFonts w:ascii="Arial" w:hAnsi="Arial" w:cs="Arial"/>
          <w:sz w:val="22"/>
          <w:szCs w:val="22"/>
        </w:rPr>
        <w:t>Set the Display Parameters</w:t>
      </w:r>
    </w:p>
    <w:p w14:paraId="705354FE" w14:textId="76E991A9" w:rsidR="00247828" w:rsidRDefault="00247828" w:rsidP="007C0E21">
      <w:pPr>
        <w:pStyle w:val="Title"/>
        <w:spacing w:after="0" w:line="360" w:lineRule="auto"/>
        <w:ind w:left="360"/>
        <w:jc w:val="both"/>
        <w:rPr>
          <w:rFonts w:ascii="Arial" w:hAnsi="Arial" w:cs="Arial"/>
          <w:sz w:val="22"/>
          <w:szCs w:val="22"/>
        </w:rPr>
      </w:pPr>
    </w:p>
    <w:p w14:paraId="7985FFB2" w14:textId="03EA4851" w:rsidR="00247828" w:rsidRDefault="006656AB" w:rsidP="00AD4970">
      <w:pPr>
        <w:pStyle w:val="Title"/>
        <w:spacing w:after="0" w:line="360" w:lineRule="auto"/>
        <w:ind w:left="360"/>
        <w:jc w:val="center"/>
        <w:rPr>
          <w:rFonts w:ascii="Arial" w:hAnsi="Arial" w:cs="Arial"/>
          <w:sz w:val="22"/>
          <w:szCs w:val="22"/>
        </w:rPr>
      </w:pPr>
      <w:r w:rsidRPr="006656AB">
        <w:rPr>
          <w:rFonts w:ascii="Arial" w:hAnsi="Arial" w:cs="Arial"/>
          <w:noProof/>
          <w:sz w:val="22"/>
          <w:szCs w:val="22"/>
        </w:rPr>
        <w:drawing>
          <wp:inline distT="0" distB="0" distL="0" distR="0" wp14:anchorId="4DE4F011" wp14:editId="44E999CD">
            <wp:extent cx="5742919" cy="294537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03" t="25249" r="15791" b="21969"/>
                    <a:stretch/>
                  </pic:blipFill>
                  <pic:spPr bwMode="auto">
                    <a:xfrm>
                      <a:off x="0" y="0"/>
                      <a:ext cx="5770297" cy="2959420"/>
                    </a:xfrm>
                    <a:prstGeom prst="rect">
                      <a:avLst/>
                    </a:prstGeom>
                    <a:ln>
                      <a:noFill/>
                    </a:ln>
                    <a:extLst>
                      <a:ext uri="{53640926-AAD7-44D8-BBD7-CCE9431645EC}">
                        <a14:shadowObscured xmlns:a14="http://schemas.microsoft.com/office/drawing/2010/main"/>
                      </a:ext>
                    </a:extLst>
                  </pic:spPr>
                </pic:pic>
              </a:graphicData>
            </a:graphic>
          </wp:inline>
        </w:drawing>
      </w:r>
    </w:p>
    <w:p w14:paraId="7457543C" w14:textId="51DB7309" w:rsidR="00247828" w:rsidRPr="00560DDF" w:rsidRDefault="00EA7F69" w:rsidP="007C0E21">
      <w:pPr>
        <w:pStyle w:val="Title"/>
        <w:spacing w:after="0" w:line="360" w:lineRule="auto"/>
        <w:ind w:left="360"/>
        <w:jc w:val="both"/>
        <w:rPr>
          <w:rFonts w:ascii="Arial" w:hAnsi="Arial" w:cs="Arial"/>
          <w:b w:val="0"/>
          <w:sz w:val="22"/>
          <w:szCs w:val="22"/>
        </w:rPr>
      </w:pPr>
      <w:r>
        <w:rPr>
          <w:rFonts w:ascii="Arial" w:hAnsi="Arial" w:cs="Arial"/>
          <w:sz w:val="22"/>
          <w:szCs w:val="22"/>
        </w:rPr>
        <w:t xml:space="preserve">Caption: </w:t>
      </w:r>
      <w:r w:rsidR="00560DDF">
        <w:rPr>
          <w:rFonts w:ascii="Arial" w:hAnsi="Arial" w:cs="Arial"/>
          <w:b w:val="0"/>
          <w:sz w:val="22"/>
          <w:szCs w:val="22"/>
        </w:rPr>
        <w:t>M</w:t>
      </w:r>
      <w:r w:rsidR="00560DDF" w:rsidRPr="00560DDF">
        <w:rPr>
          <w:rFonts w:ascii="Arial" w:hAnsi="Arial" w:cs="Arial"/>
          <w:b w:val="0"/>
          <w:sz w:val="22"/>
          <w:szCs w:val="22"/>
        </w:rPr>
        <w:t>y process begins by configuring the display parameters. To do this, I navigate through the Main Menu, selecting Administration &gt; System Initialization &gt; General Settings from the Module. Next, I access the Display tab and input specific information: I set the Language to English (United States), choose the SAP Signature Design for Skin Style, opt for Cool Gray as the Color scheme, select a 12-hour Time Format, and set the Date Format to MM/DD/YY. Finally, I click the "Update" button to save these settings, ensuring not to close the window to complete this crucial configuration step efficiently.</w:t>
      </w:r>
    </w:p>
    <w:p w14:paraId="3D4E435A" w14:textId="7E7AA477" w:rsidR="006656AB" w:rsidRDefault="006656AB" w:rsidP="007C0E21">
      <w:pPr>
        <w:pStyle w:val="Title"/>
        <w:spacing w:after="0" w:line="360" w:lineRule="auto"/>
        <w:ind w:left="360"/>
        <w:jc w:val="both"/>
        <w:rPr>
          <w:rFonts w:ascii="Arial" w:hAnsi="Arial" w:cs="Arial"/>
          <w:sz w:val="22"/>
          <w:szCs w:val="22"/>
        </w:rPr>
      </w:pPr>
    </w:p>
    <w:p w14:paraId="42046217" w14:textId="3D33E5BF" w:rsidR="006656AB" w:rsidRDefault="006656AB" w:rsidP="007C0E21">
      <w:pPr>
        <w:pStyle w:val="Title"/>
        <w:spacing w:after="0" w:line="360" w:lineRule="auto"/>
        <w:ind w:left="360"/>
        <w:jc w:val="both"/>
        <w:rPr>
          <w:rFonts w:ascii="Arial" w:hAnsi="Arial" w:cs="Arial"/>
          <w:sz w:val="22"/>
          <w:szCs w:val="22"/>
        </w:rPr>
      </w:pPr>
    </w:p>
    <w:p w14:paraId="0B019E9E" w14:textId="582EB8C9" w:rsidR="006656AB" w:rsidRDefault="006656AB" w:rsidP="007C0E21">
      <w:pPr>
        <w:pStyle w:val="Title"/>
        <w:spacing w:after="0" w:line="360" w:lineRule="auto"/>
        <w:ind w:left="360"/>
        <w:jc w:val="both"/>
        <w:rPr>
          <w:rFonts w:ascii="Arial" w:hAnsi="Arial" w:cs="Arial"/>
          <w:sz w:val="22"/>
          <w:szCs w:val="22"/>
        </w:rPr>
      </w:pPr>
    </w:p>
    <w:p w14:paraId="1373E95D" w14:textId="60CC4F4D" w:rsidR="006656AB" w:rsidRDefault="006656AB" w:rsidP="007C0E21">
      <w:pPr>
        <w:pStyle w:val="Title"/>
        <w:spacing w:after="0" w:line="360" w:lineRule="auto"/>
        <w:ind w:left="360"/>
        <w:jc w:val="both"/>
        <w:rPr>
          <w:rFonts w:ascii="Arial" w:hAnsi="Arial" w:cs="Arial"/>
          <w:sz w:val="22"/>
          <w:szCs w:val="22"/>
        </w:rPr>
      </w:pPr>
    </w:p>
    <w:p w14:paraId="190B37DC" w14:textId="5E6AA233" w:rsidR="006656AB" w:rsidRDefault="006656AB" w:rsidP="007C0E21">
      <w:pPr>
        <w:pStyle w:val="Title"/>
        <w:spacing w:after="0" w:line="360" w:lineRule="auto"/>
        <w:ind w:left="360"/>
        <w:jc w:val="both"/>
        <w:rPr>
          <w:rFonts w:ascii="Arial" w:hAnsi="Arial" w:cs="Arial"/>
          <w:sz w:val="22"/>
          <w:szCs w:val="22"/>
        </w:rPr>
      </w:pPr>
    </w:p>
    <w:p w14:paraId="3BDD6FF8" w14:textId="391D5715" w:rsidR="006656AB" w:rsidRDefault="006656AB" w:rsidP="007C0E21">
      <w:pPr>
        <w:pStyle w:val="Title"/>
        <w:spacing w:after="0" w:line="360" w:lineRule="auto"/>
        <w:ind w:left="360"/>
        <w:jc w:val="both"/>
        <w:rPr>
          <w:rFonts w:ascii="Arial" w:hAnsi="Arial" w:cs="Arial"/>
          <w:sz w:val="22"/>
          <w:szCs w:val="22"/>
        </w:rPr>
      </w:pPr>
    </w:p>
    <w:p w14:paraId="35A2A03D" w14:textId="3AEA154F" w:rsidR="006656AB" w:rsidRDefault="006656AB" w:rsidP="007C0E21">
      <w:pPr>
        <w:pStyle w:val="Title"/>
        <w:spacing w:after="0" w:line="360" w:lineRule="auto"/>
        <w:ind w:left="360"/>
        <w:jc w:val="both"/>
        <w:rPr>
          <w:rFonts w:ascii="Arial" w:hAnsi="Arial" w:cs="Arial"/>
          <w:sz w:val="22"/>
          <w:szCs w:val="22"/>
        </w:rPr>
      </w:pPr>
    </w:p>
    <w:p w14:paraId="414046AD" w14:textId="59E41F8E" w:rsidR="006656AB" w:rsidRDefault="006656AB" w:rsidP="007C0E21">
      <w:pPr>
        <w:pStyle w:val="Title"/>
        <w:spacing w:after="0" w:line="360" w:lineRule="auto"/>
        <w:ind w:left="360"/>
        <w:jc w:val="both"/>
        <w:rPr>
          <w:rFonts w:ascii="Arial" w:hAnsi="Arial" w:cs="Arial"/>
          <w:sz w:val="22"/>
          <w:szCs w:val="22"/>
        </w:rPr>
      </w:pPr>
    </w:p>
    <w:p w14:paraId="1F9B7A15" w14:textId="2AA735E5" w:rsidR="006656AB" w:rsidRDefault="006656AB" w:rsidP="007C0E21">
      <w:pPr>
        <w:pStyle w:val="Title"/>
        <w:spacing w:after="0" w:line="360" w:lineRule="auto"/>
        <w:ind w:left="360"/>
        <w:jc w:val="both"/>
        <w:rPr>
          <w:rFonts w:ascii="Arial" w:hAnsi="Arial" w:cs="Arial"/>
          <w:sz w:val="22"/>
          <w:szCs w:val="22"/>
        </w:rPr>
      </w:pPr>
    </w:p>
    <w:p w14:paraId="6BCB69DB" w14:textId="75A8E453" w:rsidR="006656AB" w:rsidRDefault="006656AB" w:rsidP="007C0E21">
      <w:pPr>
        <w:pStyle w:val="Title"/>
        <w:spacing w:after="0" w:line="360" w:lineRule="auto"/>
        <w:ind w:left="360"/>
        <w:jc w:val="both"/>
        <w:rPr>
          <w:rFonts w:ascii="Arial" w:hAnsi="Arial" w:cs="Arial"/>
          <w:sz w:val="22"/>
          <w:szCs w:val="22"/>
        </w:rPr>
      </w:pPr>
    </w:p>
    <w:p w14:paraId="6B4C4866" w14:textId="688261D2" w:rsidR="006656AB" w:rsidRDefault="006656AB" w:rsidP="007C0E21">
      <w:pPr>
        <w:pStyle w:val="Title"/>
        <w:spacing w:after="0" w:line="360" w:lineRule="auto"/>
        <w:ind w:left="360"/>
        <w:jc w:val="both"/>
        <w:rPr>
          <w:rFonts w:ascii="Arial" w:hAnsi="Arial" w:cs="Arial"/>
          <w:sz w:val="22"/>
          <w:szCs w:val="22"/>
        </w:rPr>
      </w:pPr>
    </w:p>
    <w:p w14:paraId="6CEF9D5D" w14:textId="3F74DE17" w:rsidR="006656AB" w:rsidRDefault="006656AB" w:rsidP="007C0E21">
      <w:pPr>
        <w:pStyle w:val="Title"/>
        <w:spacing w:after="0" w:line="360" w:lineRule="auto"/>
        <w:ind w:left="360"/>
        <w:jc w:val="both"/>
        <w:rPr>
          <w:rFonts w:ascii="Arial" w:hAnsi="Arial" w:cs="Arial"/>
          <w:sz w:val="22"/>
          <w:szCs w:val="22"/>
        </w:rPr>
      </w:pPr>
    </w:p>
    <w:p w14:paraId="0178E204" w14:textId="158355C6" w:rsidR="006656AB" w:rsidRDefault="006656AB" w:rsidP="007C0E21">
      <w:pPr>
        <w:pStyle w:val="Title"/>
        <w:spacing w:after="0" w:line="360" w:lineRule="auto"/>
        <w:ind w:left="360"/>
        <w:jc w:val="both"/>
        <w:rPr>
          <w:rFonts w:ascii="Arial" w:hAnsi="Arial" w:cs="Arial"/>
          <w:sz w:val="22"/>
          <w:szCs w:val="22"/>
        </w:rPr>
      </w:pPr>
    </w:p>
    <w:p w14:paraId="6A7E47BF" w14:textId="09936649" w:rsidR="006656AB" w:rsidRDefault="006656AB" w:rsidP="007C0E21">
      <w:pPr>
        <w:pStyle w:val="Title"/>
        <w:spacing w:after="0" w:line="360" w:lineRule="auto"/>
        <w:ind w:left="360"/>
        <w:jc w:val="both"/>
        <w:rPr>
          <w:rFonts w:ascii="Arial" w:hAnsi="Arial" w:cs="Arial"/>
          <w:sz w:val="22"/>
          <w:szCs w:val="22"/>
        </w:rPr>
      </w:pPr>
    </w:p>
    <w:p w14:paraId="7ABC3728" w14:textId="1DF1B560" w:rsidR="00891A2B" w:rsidRDefault="00247828" w:rsidP="00891A2B">
      <w:pPr>
        <w:pStyle w:val="Title"/>
        <w:spacing w:after="0" w:line="360" w:lineRule="auto"/>
        <w:ind w:left="360"/>
        <w:jc w:val="both"/>
        <w:rPr>
          <w:rFonts w:ascii="Arial" w:hAnsi="Arial" w:cs="Arial"/>
          <w:sz w:val="22"/>
          <w:szCs w:val="22"/>
        </w:rPr>
      </w:pPr>
      <w:r>
        <w:rPr>
          <w:rFonts w:ascii="Arial" w:hAnsi="Arial" w:cs="Arial"/>
          <w:sz w:val="22"/>
          <w:szCs w:val="22"/>
        </w:rPr>
        <w:lastRenderedPageBreak/>
        <w:t xml:space="preserve">4.b - </w:t>
      </w:r>
      <w:r w:rsidRPr="00247828">
        <w:rPr>
          <w:rFonts w:ascii="Arial" w:hAnsi="Arial" w:cs="Arial"/>
          <w:sz w:val="22"/>
          <w:szCs w:val="22"/>
        </w:rPr>
        <w:t>Set the Font and Background</w:t>
      </w:r>
    </w:p>
    <w:p w14:paraId="5CC7DB52" w14:textId="0A184415" w:rsidR="00891A2B" w:rsidRDefault="006656AB" w:rsidP="00891A2B">
      <w:pPr>
        <w:pStyle w:val="Title"/>
        <w:spacing w:after="0" w:line="360" w:lineRule="auto"/>
        <w:ind w:left="360"/>
        <w:jc w:val="both"/>
        <w:rPr>
          <w:rFonts w:ascii="Arial" w:hAnsi="Arial" w:cs="Arial"/>
          <w:sz w:val="22"/>
          <w:szCs w:val="22"/>
        </w:rPr>
      </w:pPr>
      <w:r w:rsidRPr="006656AB">
        <w:rPr>
          <w:rFonts w:ascii="Arial" w:hAnsi="Arial" w:cs="Arial"/>
          <w:noProof/>
          <w:sz w:val="22"/>
          <w:szCs w:val="22"/>
        </w:rPr>
        <w:drawing>
          <wp:inline distT="0" distB="0" distL="0" distR="0" wp14:anchorId="4BCA69A3" wp14:editId="385C815E">
            <wp:extent cx="6007735" cy="4004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7735" cy="4004945"/>
                    </a:xfrm>
                    <a:prstGeom prst="rect">
                      <a:avLst/>
                    </a:prstGeom>
                  </pic:spPr>
                </pic:pic>
              </a:graphicData>
            </a:graphic>
          </wp:inline>
        </w:drawing>
      </w:r>
    </w:p>
    <w:p w14:paraId="5FF8811D" w14:textId="1795BFFD" w:rsidR="003B45E4" w:rsidRPr="003B45E4" w:rsidRDefault="003B45E4" w:rsidP="00891A2B">
      <w:pPr>
        <w:pStyle w:val="Title"/>
        <w:spacing w:after="0" w:line="360" w:lineRule="auto"/>
        <w:ind w:left="360"/>
        <w:jc w:val="both"/>
        <w:rPr>
          <w:rFonts w:ascii="Arial" w:hAnsi="Arial" w:cs="Arial"/>
          <w:b w:val="0"/>
          <w:sz w:val="22"/>
          <w:szCs w:val="22"/>
        </w:rPr>
      </w:pPr>
      <w:r>
        <w:rPr>
          <w:rFonts w:ascii="Arial" w:hAnsi="Arial" w:cs="Arial"/>
          <w:sz w:val="22"/>
          <w:szCs w:val="22"/>
        </w:rPr>
        <w:t xml:space="preserve">Caption: </w:t>
      </w:r>
      <w:r w:rsidR="0006257E" w:rsidRPr="0006257E">
        <w:rPr>
          <w:rFonts w:ascii="Arial" w:hAnsi="Arial" w:cs="Arial"/>
          <w:b w:val="0"/>
          <w:sz w:val="22"/>
          <w:szCs w:val="22"/>
        </w:rPr>
        <w:t>I start by customizing the interface to suit my preferences. To do this, I navigate to the Display tab within SAP B1 and proceed to adjust the font style, font size, background, and image display settings according to my liking. After making these modifications, I ensure that I select the "Update" option to apply the changes, and then I confirm the changes by clicking "OK." To document these adjustments, I capture a screenshot of my customized SAP Business One interface, showcasing the new font and background settings, and paste it into my document file for reference.</w:t>
      </w:r>
    </w:p>
    <w:p w14:paraId="59599A30" w14:textId="5D7D146E" w:rsidR="00085868" w:rsidRDefault="00085868" w:rsidP="00085868">
      <w:pPr>
        <w:pStyle w:val="Title"/>
        <w:spacing w:after="0" w:line="360" w:lineRule="auto"/>
        <w:jc w:val="both"/>
        <w:rPr>
          <w:rFonts w:ascii="Arial" w:hAnsi="Arial" w:cs="Arial"/>
          <w:sz w:val="22"/>
          <w:szCs w:val="22"/>
        </w:rPr>
      </w:pPr>
    </w:p>
    <w:p w14:paraId="22859681" w14:textId="353ABADE" w:rsidR="00085868" w:rsidRDefault="00085868" w:rsidP="00085868">
      <w:pPr>
        <w:pStyle w:val="Title"/>
        <w:numPr>
          <w:ilvl w:val="0"/>
          <w:numId w:val="50"/>
        </w:numPr>
        <w:spacing w:after="0" w:line="360" w:lineRule="auto"/>
        <w:ind w:left="360"/>
        <w:jc w:val="both"/>
        <w:rPr>
          <w:rFonts w:ascii="Arial" w:hAnsi="Arial" w:cs="Arial"/>
          <w:b w:val="0"/>
          <w:sz w:val="22"/>
          <w:szCs w:val="22"/>
        </w:rPr>
      </w:pPr>
      <w:r w:rsidRPr="00085868">
        <w:rPr>
          <w:rFonts w:ascii="Arial" w:hAnsi="Arial" w:cs="Arial"/>
          <w:b w:val="0"/>
          <w:sz w:val="22"/>
          <w:szCs w:val="22"/>
        </w:rPr>
        <w:t>Describe the interface of SAP Business One. How does this kind of interface enable organizations to perform their daily business tasks?</w:t>
      </w:r>
    </w:p>
    <w:p w14:paraId="291FAD0B" w14:textId="26FFE32D" w:rsidR="00085868" w:rsidRDefault="00085868" w:rsidP="00085868">
      <w:pPr>
        <w:pStyle w:val="Title"/>
        <w:spacing w:after="0" w:line="360" w:lineRule="auto"/>
        <w:ind w:left="360"/>
        <w:jc w:val="both"/>
        <w:rPr>
          <w:rFonts w:ascii="Arial" w:hAnsi="Arial" w:cs="Arial"/>
          <w:b w:val="0"/>
          <w:sz w:val="22"/>
          <w:szCs w:val="22"/>
        </w:rPr>
      </w:pPr>
      <w:r w:rsidRPr="00085868">
        <w:rPr>
          <w:rFonts w:ascii="Arial" w:hAnsi="Arial" w:cs="Arial"/>
          <w:sz w:val="22"/>
          <w:szCs w:val="22"/>
        </w:rPr>
        <w:t>Answer</w:t>
      </w:r>
      <w:r>
        <w:rPr>
          <w:rFonts w:ascii="Arial" w:hAnsi="Arial" w:cs="Arial"/>
          <w:b w:val="0"/>
          <w:sz w:val="22"/>
          <w:szCs w:val="22"/>
        </w:rPr>
        <w:t xml:space="preserve">: </w:t>
      </w:r>
      <w:r w:rsidR="00CD1BE2" w:rsidRPr="00CD1BE2">
        <w:rPr>
          <w:rFonts w:ascii="Arial" w:hAnsi="Arial" w:cs="Arial"/>
          <w:b w:val="0"/>
          <w:sz w:val="22"/>
          <w:szCs w:val="22"/>
        </w:rPr>
        <w:t xml:space="preserve">In SAP Business One, the interface is designed with user-friendly efficiency in mind. As a student, I interact with SAP B1 through its intuitive graphical user interface (GUI), which presents a unified and streamlined workspace for managing various business processes. This interface enables organizations to seamlessly perform their daily business tasks by providing easy access to critical functionalities such as financial management, inventory control, sales, and customer relationship management. Through customizable dashboards and clear navigation menus, users like me can swiftly access real-time data, generate reports, and make informed decisions. The interface's integration capabilities also allow for smooth coordination across departments, promoting collaboration and optimizing overall business operations. SAP </w:t>
      </w:r>
      <w:r w:rsidR="00CD1BE2" w:rsidRPr="00CD1BE2">
        <w:rPr>
          <w:rFonts w:ascii="Arial" w:hAnsi="Arial" w:cs="Arial"/>
          <w:b w:val="0"/>
          <w:sz w:val="22"/>
          <w:szCs w:val="22"/>
        </w:rPr>
        <w:lastRenderedPageBreak/>
        <w:t>B1's interface is a powerful tool that empowers students and professionals alike to efficiently manage and enhance business processes within their organizations.</w:t>
      </w:r>
    </w:p>
    <w:p w14:paraId="367C3496" w14:textId="55FA345C" w:rsidR="00FA644A" w:rsidRDefault="00FA644A" w:rsidP="00FA644A">
      <w:pPr>
        <w:pStyle w:val="Title"/>
        <w:spacing w:after="0" w:line="360" w:lineRule="auto"/>
        <w:jc w:val="both"/>
        <w:rPr>
          <w:rFonts w:ascii="Arial" w:hAnsi="Arial" w:cs="Arial"/>
          <w:b w:val="0"/>
          <w:sz w:val="22"/>
          <w:szCs w:val="22"/>
        </w:rPr>
      </w:pPr>
    </w:p>
    <w:p w14:paraId="7AB78D67" w14:textId="312B47B4" w:rsidR="00FA644A" w:rsidRDefault="00FA644A" w:rsidP="00FA644A">
      <w:pPr>
        <w:pStyle w:val="Title"/>
        <w:numPr>
          <w:ilvl w:val="0"/>
          <w:numId w:val="50"/>
        </w:numPr>
        <w:spacing w:after="0" w:line="360" w:lineRule="auto"/>
        <w:ind w:left="360"/>
        <w:jc w:val="both"/>
        <w:rPr>
          <w:rFonts w:ascii="Arial" w:hAnsi="Arial" w:cs="Arial"/>
          <w:b w:val="0"/>
          <w:sz w:val="22"/>
          <w:szCs w:val="22"/>
        </w:rPr>
      </w:pPr>
      <w:r w:rsidRPr="00FA644A">
        <w:rPr>
          <w:rFonts w:ascii="Arial" w:hAnsi="Arial" w:cs="Arial"/>
          <w:b w:val="0"/>
          <w:sz w:val="22"/>
          <w:szCs w:val="22"/>
        </w:rPr>
        <w:t>Describe and explain the part of the menu bar and navigation tools in SAP Business One. Why do you think SAP Business One came up with this kind of design?</w:t>
      </w:r>
    </w:p>
    <w:p w14:paraId="7B7400BD" w14:textId="19F93E80" w:rsidR="00891A2B" w:rsidRPr="00FA644A" w:rsidRDefault="00FA644A" w:rsidP="00FA644A">
      <w:pPr>
        <w:pStyle w:val="Title"/>
        <w:spacing w:after="0" w:line="360" w:lineRule="auto"/>
        <w:ind w:left="360"/>
        <w:jc w:val="both"/>
        <w:rPr>
          <w:rFonts w:ascii="Arial" w:hAnsi="Arial" w:cs="Arial"/>
          <w:b w:val="0"/>
          <w:sz w:val="22"/>
          <w:szCs w:val="22"/>
        </w:rPr>
      </w:pPr>
      <w:r w:rsidRPr="00FA644A">
        <w:rPr>
          <w:rFonts w:ascii="Arial" w:hAnsi="Arial" w:cs="Arial"/>
          <w:sz w:val="22"/>
          <w:szCs w:val="22"/>
        </w:rPr>
        <w:t>Answer:</w:t>
      </w:r>
      <w:r>
        <w:rPr>
          <w:rFonts w:ascii="Arial" w:hAnsi="Arial" w:cs="Arial"/>
          <w:sz w:val="22"/>
          <w:szCs w:val="22"/>
        </w:rPr>
        <w:t xml:space="preserve"> </w:t>
      </w:r>
      <w:r w:rsidR="00CD1BE2" w:rsidRPr="00CD1BE2">
        <w:rPr>
          <w:rFonts w:ascii="Arial" w:hAnsi="Arial" w:cs="Arial"/>
          <w:b w:val="0"/>
          <w:sz w:val="22"/>
          <w:szCs w:val="22"/>
        </w:rPr>
        <w:t>In SAP Business One, the menu bar and navigation tools play a pivotal role in streamlining business processes. At the heart of the software, the menu bar serves as the gateway to various modules, from financials to inventory management and beyond. It offers a hierarchical structure that organizes functions logically, allowing users to access specific tasks with ease. The navigation tools, including the home button and breadcrumbs, provide efficient ways to move between screens and maintain context. This design is rooted in enhancing user productivity and reducing the learning curve. SAP Business One aims to cater to a diverse user base, from small business owners to enterprise-level organizations, making it imperative to create an intuitive and efficient interface that empowers users to manage their operations effectively. The menu bar and navigation tools exemplify SAP's commitment to user-friendliness and accessibility, enabling students and professionals alike to harness the full potential of this powerful ERP system.</w:t>
      </w:r>
      <w:bookmarkStart w:id="0" w:name="_GoBack"/>
      <w:bookmarkEnd w:id="0"/>
    </w:p>
    <w:sectPr w:rsidR="00891A2B" w:rsidRPr="00FA644A" w:rsidSect="008E0291">
      <w:headerReference w:type="default" r:id="rId13"/>
      <w:footerReference w:type="default" r:id="rId14"/>
      <w:pgSz w:w="11909" w:h="16834" w:code="9"/>
      <w:pgMar w:top="1440" w:right="1008"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5A0D7" w14:textId="77777777" w:rsidR="00867BA7" w:rsidRDefault="00867BA7">
      <w:r>
        <w:separator/>
      </w:r>
    </w:p>
  </w:endnote>
  <w:endnote w:type="continuationSeparator" w:id="0">
    <w:p w14:paraId="3505E3BC" w14:textId="77777777" w:rsidR="00867BA7" w:rsidRDefault="00867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BADFE" w14:textId="3C1B92FF" w:rsidR="004611EC" w:rsidRDefault="00867BA7" w:rsidP="00450790">
    <w:pPr>
      <w:pStyle w:val="Footer"/>
      <w:tabs>
        <w:tab w:val="clear" w:pos="8640"/>
        <w:tab w:val="right" w:pos="9450"/>
      </w:tabs>
      <w:rPr>
        <w:rStyle w:val="PageNumber"/>
        <w:rFonts w:cs="Arial"/>
        <w:b/>
        <w:i/>
        <w:sz w:val="18"/>
        <w:szCs w:val="18"/>
      </w:rPr>
    </w:pPr>
    <w:r>
      <w:pict w14:anchorId="2BB6F1DF">
        <v:rect id="_x0000_i1026" style="width:0;height:1.5pt" o:hralign="center" o:hrstd="t" o:hr="t" fillcolor="#a0a0a0" stroked="f"/>
      </w:pict>
    </w:r>
    <w:r w:rsidR="00280E89">
      <w:rPr>
        <w:rFonts w:cs="Arial"/>
        <w:b/>
        <w:sz w:val="18"/>
        <w:szCs w:val="18"/>
      </w:rPr>
      <w:t xml:space="preserve">01 </w:t>
    </w:r>
    <w:r w:rsidR="000D2B17">
      <w:rPr>
        <w:rFonts w:cs="Arial"/>
        <w:b/>
        <w:sz w:val="18"/>
        <w:szCs w:val="18"/>
      </w:rPr>
      <w:t xml:space="preserve">SAPB1 </w:t>
    </w:r>
    <w:proofErr w:type="spellStart"/>
    <w:r w:rsidR="000D2B17">
      <w:rPr>
        <w:rFonts w:cs="Arial"/>
        <w:b/>
        <w:sz w:val="18"/>
        <w:szCs w:val="18"/>
      </w:rPr>
      <w:t>MyWorkbook</w:t>
    </w:r>
    <w:proofErr w:type="spellEnd"/>
    <w:r w:rsidR="004611EC">
      <w:rPr>
        <w:rFonts w:cs="Arial"/>
        <w:b/>
        <w:sz w:val="18"/>
        <w:szCs w:val="18"/>
      </w:rPr>
      <w:tab/>
    </w:r>
    <w:r w:rsidR="004611EC">
      <w:rPr>
        <w:rFonts w:cs="Arial"/>
        <w:b/>
        <w:sz w:val="18"/>
        <w:szCs w:val="18"/>
      </w:rPr>
      <w:tab/>
    </w:r>
    <w:r w:rsidR="004611EC" w:rsidRPr="00C8333C">
      <w:rPr>
        <w:rStyle w:val="PageNumber"/>
        <w:rFonts w:cs="Arial"/>
        <w:b/>
        <w:i/>
        <w:sz w:val="18"/>
        <w:szCs w:val="18"/>
      </w:rPr>
      <w:t>*Property of STI</w:t>
    </w:r>
  </w:p>
  <w:p w14:paraId="017EAA2A" w14:textId="2440821D" w:rsidR="004611EC" w:rsidRPr="00450790" w:rsidRDefault="00292A2F" w:rsidP="00292A2F">
    <w:pPr>
      <w:pStyle w:val="Footer"/>
      <w:tabs>
        <w:tab w:val="clear" w:pos="8640"/>
        <w:tab w:val="right" w:pos="9450"/>
      </w:tabs>
      <w:jc w:val="left"/>
      <w:rPr>
        <w:rFonts w:cs="Arial"/>
        <w:b/>
        <w:sz w:val="18"/>
        <w:szCs w:val="18"/>
      </w:rPr>
    </w:pPr>
    <w:r>
      <w:rPr>
        <w:rStyle w:val="Hyperlink"/>
        <w:rFonts w:eastAsiaTheme="minorEastAsia" w:cs="Arial"/>
        <w:i/>
        <w:iCs/>
        <w:sz w:val="18"/>
        <w:szCs w:val="18"/>
        <w:u w:val="none"/>
      </w:rPr>
      <w:tab/>
    </w:r>
    <w:r>
      <w:rPr>
        <w:rStyle w:val="Hyperlink"/>
        <w:rFonts w:eastAsiaTheme="minorEastAsia" w:cs="Arial"/>
        <w:i/>
        <w:iCs/>
        <w:sz w:val="18"/>
        <w:szCs w:val="18"/>
        <w:u w:val="none"/>
      </w:rPr>
      <w:tab/>
    </w:r>
    <w:r w:rsidR="004611EC" w:rsidRPr="00292A2F">
      <w:rPr>
        <w:rFonts w:cs="Arial"/>
        <w:b/>
        <w:sz w:val="18"/>
        <w:szCs w:val="18"/>
      </w:rPr>
      <w:t>Page</w:t>
    </w:r>
    <w:r w:rsidR="004611EC" w:rsidRPr="00C8333C">
      <w:rPr>
        <w:rFonts w:cs="Arial"/>
        <w:b/>
        <w:sz w:val="18"/>
        <w:szCs w:val="18"/>
      </w:rPr>
      <w:t xml:space="preserve"> </w:t>
    </w:r>
    <w:r w:rsidR="00F8454C" w:rsidRPr="00C8333C">
      <w:rPr>
        <w:rStyle w:val="PageNumber"/>
        <w:rFonts w:cs="Arial"/>
        <w:b/>
        <w:sz w:val="18"/>
        <w:szCs w:val="18"/>
      </w:rPr>
      <w:fldChar w:fldCharType="begin"/>
    </w:r>
    <w:r w:rsidR="004611EC" w:rsidRPr="00C8333C">
      <w:rPr>
        <w:rStyle w:val="PageNumber"/>
        <w:rFonts w:cs="Arial"/>
        <w:b/>
        <w:sz w:val="18"/>
        <w:szCs w:val="18"/>
      </w:rPr>
      <w:instrText xml:space="preserve"> PAGE </w:instrText>
    </w:r>
    <w:r w:rsidR="00F8454C" w:rsidRPr="00C8333C">
      <w:rPr>
        <w:rStyle w:val="PageNumber"/>
        <w:rFonts w:cs="Arial"/>
        <w:b/>
        <w:sz w:val="18"/>
        <w:szCs w:val="18"/>
      </w:rPr>
      <w:fldChar w:fldCharType="separate"/>
    </w:r>
    <w:r w:rsidR="00F64CC5">
      <w:rPr>
        <w:rStyle w:val="PageNumber"/>
        <w:rFonts w:cs="Arial"/>
        <w:b/>
        <w:noProof/>
        <w:sz w:val="18"/>
        <w:szCs w:val="18"/>
      </w:rPr>
      <w:t>1</w:t>
    </w:r>
    <w:r w:rsidR="00F8454C" w:rsidRPr="00C8333C">
      <w:rPr>
        <w:rStyle w:val="PageNumber"/>
        <w:rFonts w:cs="Arial"/>
        <w:b/>
        <w:sz w:val="18"/>
        <w:szCs w:val="18"/>
      </w:rPr>
      <w:fldChar w:fldCharType="end"/>
    </w:r>
    <w:r w:rsidR="004611EC" w:rsidRPr="00C8333C">
      <w:rPr>
        <w:rFonts w:cs="Arial"/>
        <w:b/>
        <w:sz w:val="18"/>
        <w:szCs w:val="18"/>
      </w:rPr>
      <w:t xml:space="preserve"> of </w:t>
    </w:r>
    <w:r w:rsidR="00F8454C" w:rsidRPr="00C8333C">
      <w:rPr>
        <w:rStyle w:val="PageNumber"/>
        <w:rFonts w:cs="Arial"/>
        <w:b/>
        <w:sz w:val="18"/>
        <w:szCs w:val="18"/>
      </w:rPr>
      <w:fldChar w:fldCharType="begin"/>
    </w:r>
    <w:r w:rsidR="004611EC" w:rsidRPr="00C8333C">
      <w:rPr>
        <w:rStyle w:val="PageNumber"/>
        <w:rFonts w:cs="Arial"/>
        <w:b/>
        <w:sz w:val="18"/>
        <w:szCs w:val="18"/>
      </w:rPr>
      <w:instrText xml:space="preserve"> NUMPAGES </w:instrText>
    </w:r>
    <w:r w:rsidR="00F8454C" w:rsidRPr="00C8333C">
      <w:rPr>
        <w:rStyle w:val="PageNumber"/>
        <w:rFonts w:cs="Arial"/>
        <w:b/>
        <w:sz w:val="18"/>
        <w:szCs w:val="18"/>
      </w:rPr>
      <w:fldChar w:fldCharType="separate"/>
    </w:r>
    <w:r w:rsidR="00F64CC5">
      <w:rPr>
        <w:rStyle w:val="PageNumber"/>
        <w:rFonts w:cs="Arial"/>
        <w:b/>
        <w:noProof/>
        <w:sz w:val="18"/>
        <w:szCs w:val="18"/>
      </w:rPr>
      <w:t>1</w:t>
    </w:r>
    <w:r w:rsidR="00F8454C" w:rsidRPr="00C8333C">
      <w:rPr>
        <w:rStyle w:val="PageNumber"/>
        <w:rFonts w:cs="Arial"/>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38333" w14:textId="77777777" w:rsidR="00867BA7" w:rsidRDefault="00867BA7">
      <w:r>
        <w:separator/>
      </w:r>
    </w:p>
  </w:footnote>
  <w:footnote w:type="continuationSeparator" w:id="0">
    <w:p w14:paraId="4681CB56" w14:textId="77777777" w:rsidR="00867BA7" w:rsidRDefault="00867B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BA369" w14:textId="1A81014A" w:rsidR="00EC320F" w:rsidRPr="00292A2F" w:rsidRDefault="00EC320F" w:rsidP="00EC320F">
    <w:pPr>
      <w:pStyle w:val="Header"/>
      <w:spacing w:before="240"/>
      <w:jc w:val="right"/>
      <w:rPr>
        <w:rFonts w:cs="Arial"/>
        <w:b/>
        <w:sz w:val="18"/>
        <w:szCs w:val="18"/>
      </w:rPr>
    </w:pPr>
    <w:r w:rsidRPr="00292A2F">
      <w:rPr>
        <w:b/>
        <w:noProof/>
        <w:sz w:val="18"/>
        <w:szCs w:val="18"/>
        <w:lang w:val="en-PH" w:eastAsia="en-PH"/>
      </w:rPr>
      <w:drawing>
        <wp:anchor distT="0" distB="0" distL="114300" distR="114300" simplePos="0" relativeHeight="251659264" behindDoc="0" locked="0" layoutInCell="1" allowOverlap="1" wp14:anchorId="5578E423" wp14:editId="19D4E942">
          <wp:simplePos x="0" y="0"/>
          <wp:positionH relativeFrom="column">
            <wp:posOffset>54610</wp:posOffset>
          </wp:positionH>
          <wp:positionV relativeFrom="paragraph">
            <wp:posOffset>85725</wp:posOffset>
          </wp:positionV>
          <wp:extent cx="354330" cy="182880"/>
          <wp:effectExtent l="0" t="0" r="7620" b="7620"/>
          <wp:wrapNone/>
          <wp:docPr id="38" name="Picture 38" descr="C:\Users\jpandio\AppData\Local\Microsoft\Windows\INetCache\Content.Word\STI Logo_2017_gra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pandio\AppData\Local\Microsoft\Windows\INetCache\Content.Word\STI Logo_2017_grayscal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330" cy="18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C63" w:rsidRPr="00292A2F">
      <w:rPr>
        <w:b/>
        <w:noProof/>
        <w:sz w:val="18"/>
        <w:szCs w:val="18"/>
        <w:lang w:val="en-PH" w:eastAsia="en-PH"/>
      </w:rPr>
      <w:t>IT</w:t>
    </w:r>
    <w:r w:rsidR="000D2B17">
      <w:rPr>
        <w:b/>
        <w:noProof/>
        <w:sz w:val="18"/>
        <w:szCs w:val="18"/>
        <w:lang w:val="en-PH" w:eastAsia="en-PH"/>
      </w:rPr>
      <w:t>202</w:t>
    </w:r>
    <w:r w:rsidR="00F306BC">
      <w:rPr>
        <w:b/>
        <w:noProof/>
        <w:sz w:val="18"/>
        <w:szCs w:val="18"/>
        <w:lang w:val="en-PH" w:eastAsia="en-PH"/>
      </w:rPr>
      <w:t>3</w:t>
    </w:r>
  </w:p>
  <w:p w14:paraId="74F61119" w14:textId="77777777" w:rsidR="004611EC" w:rsidRPr="00463AFF" w:rsidRDefault="00867BA7" w:rsidP="00463AFF">
    <w:pPr>
      <w:pStyle w:val="Header"/>
      <w:spacing w:line="200" w:lineRule="exact"/>
      <w:jc w:val="right"/>
    </w:pPr>
    <w:r>
      <w:pict w14:anchorId="7B0C8E2B">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0E4"/>
    <w:multiLevelType w:val="hybridMultilevel"/>
    <w:tmpl w:val="7EE8F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85448"/>
    <w:multiLevelType w:val="hybridMultilevel"/>
    <w:tmpl w:val="487AD9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361DE1"/>
    <w:multiLevelType w:val="hybridMultilevel"/>
    <w:tmpl w:val="D7043F02"/>
    <w:lvl w:ilvl="0" w:tplc="34090019">
      <w:start w:val="1"/>
      <w:numFmt w:val="lowerLetter"/>
      <w:lvlText w:val="%1."/>
      <w:lvlJc w:val="left"/>
      <w:pPr>
        <w:ind w:left="4320" w:hanging="360"/>
      </w:pPr>
    </w:lvl>
    <w:lvl w:ilvl="1" w:tplc="34090001">
      <w:start w:val="1"/>
      <w:numFmt w:val="bullet"/>
      <w:lvlText w:val=""/>
      <w:lvlJc w:val="left"/>
      <w:pPr>
        <w:ind w:left="5040" w:hanging="360"/>
      </w:pPr>
      <w:rPr>
        <w:rFonts w:ascii="Symbol" w:hAnsi="Symbol" w:hint="default"/>
      </w:r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 w15:restartNumberingAfterBreak="0">
    <w:nsid w:val="09570BDF"/>
    <w:multiLevelType w:val="hybridMultilevel"/>
    <w:tmpl w:val="07C6A6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29164D"/>
    <w:multiLevelType w:val="hybridMultilevel"/>
    <w:tmpl w:val="61320FBE"/>
    <w:lvl w:ilvl="0" w:tplc="04090019">
      <w:start w:val="1"/>
      <w:numFmt w:val="lowerLetter"/>
      <w:lvlText w:val="%1."/>
      <w:lvlJc w:val="left"/>
      <w:pPr>
        <w:ind w:left="144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59C3009"/>
    <w:multiLevelType w:val="hybridMultilevel"/>
    <w:tmpl w:val="07C6A6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2356D"/>
    <w:multiLevelType w:val="hybridMultilevel"/>
    <w:tmpl w:val="B844954E"/>
    <w:lvl w:ilvl="0" w:tplc="B59C94AC">
      <w:start w:val="1"/>
      <w:numFmt w:val="bullet"/>
      <w:pStyle w:val="ListBullet"/>
      <w:lvlText w:val=""/>
      <w:lvlJc w:val="left"/>
      <w:pPr>
        <w:tabs>
          <w:tab w:val="num" w:pos="720"/>
        </w:tabs>
        <w:ind w:left="720" w:hanging="360"/>
      </w:pPr>
      <w:rPr>
        <w:rFonts w:ascii="Symbol" w:hAnsi="Symbol" w:hint="default"/>
      </w:rPr>
    </w:lvl>
    <w:lvl w:ilvl="1" w:tplc="53F4479C">
      <w:start w:val="1"/>
      <w:numFmt w:val="decimal"/>
      <w:pStyle w:val="ListNumb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4603B0"/>
    <w:multiLevelType w:val="hybridMultilevel"/>
    <w:tmpl w:val="0A9EA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95F6C"/>
    <w:multiLevelType w:val="multilevel"/>
    <w:tmpl w:val="E5EA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435EC"/>
    <w:multiLevelType w:val="hybridMultilevel"/>
    <w:tmpl w:val="C3C8680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17FFD"/>
    <w:multiLevelType w:val="hybridMultilevel"/>
    <w:tmpl w:val="AB102BB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8956FB"/>
    <w:multiLevelType w:val="hybridMultilevel"/>
    <w:tmpl w:val="FB44F52A"/>
    <w:lvl w:ilvl="0" w:tplc="EB269A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AA26EB"/>
    <w:multiLevelType w:val="hybridMultilevel"/>
    <w:tmpl w:val="67C8D1A8"/>
    <w:lvl w:ilvl="0" w:tplc="B81811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F3D314F"/>
    <w:multiLevelType w:val="hybridMultilevel"/>
    <w:tmpl w:val="B31A5976"/>
    <w:lvl w:ilvl="0" w:tplc="62221DCA">
      <w:start w:val="1"/>
      <w:numFmt w:val="decimal"/>
      <w:lvlText w:val="%1."/>
      <w:lvlJc w:val="left"/>
      <w:pPr>
        <w:ind w:left="1080" w:hanging="360"/>
      </w:pPr>
      <w:rPr>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221C41"/>
    <w:multiLevelType w:val="multilevel"/>
    <w:tmpl w:val="776CEA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32907C4"/>
    <w:multiLevelType w:val="hybridMultilevel"/>
    <w:tmpl w:val="26525F4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4D129DE"/>
    <w:multiLevelType w:val="hybridMultilevel"/>
    <w:tmpl w:val="B21C66E4"/>
    <w:lvl w:ilvl="0" w:tplc="04090019">
      <w:start w:val="1"/>
      <w:numFmt w:val="lowerLetter"/>
      <w:lvlText w:val="%1."/>
      <w:lvlJc w:val="left"/>
      <w:pPr>
        <w:ind w:left="144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762099C"/>
    <w:multiLevelType w:val="hybridMultilevel"/>
    <w:tmpl w:val="98602FDE"/>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C233BA"/>
    <w:multiLevelType w:val="hybridMultilevel"/>
    <w:tmpl w:val="F83A5DD6"/>
    <w:lvl w:ilvl="0" w:tplc="0D8E4EF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A7A3D3D"/>
    <w:multiLevelType w:val="hybridMultilevel"/>
    <w:tmpl w:val="02803024"/>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BE7209"/>
    <w:multiLevelType w:val="hybridMultilevel"/>
    <w:tmpl w:val="FE4A2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94751E"/>
    <w:multiLevelType w:val="hybridMultilevel"/>
    <w:tmpl w:val="B2F04D1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2" w15:restartNumberingAfterBreak="0">
    <w:nsid w:val="303D508C"/>
    <w:multiLevelType w:val="hybridMultilevel"/>
    <w:tmpl w:val="9F62E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FE3B8F"/>
    <w:multiLevelType w:val="hybridMultilevel"/>
    <w:tmpl w:val="B5BEC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104543"/>
    <w:multiLevelType w:val="hybridMultilevel"/>
    <w:tmpl w:val="5224CA2C"/>
    <w:lvl w:ilvl="0" w:tplc="AEA6A5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CD2166B"/>
    <w:multiLevelType w:val="hybridMultilevel"/>
    <w:tmpl w:val="25709EE2"/>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192DF0"/>
    <w:multiLevelType w:val="hybridMultilevel"/>
    <w:tmpl w:val="26F884F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4A64B5F"/>
    <w:multiLevelType w:val="hybridMultilevel"/>
    <w:tmpl w:val="FC02946E"/>
    <w:lvl w:ilvl="0" w:tplc="B016C38E">
      <w:start w:val="1"/>
      <w:numFmt w:val="lowerRoman"/>
      <w:lvlText w:val="%1."/>
      <w:lvlJc w:val="left"/>
      <w:pPr>
        <w:ind w:left="1800" w:hanging="720"/>
      </w:pPr>
      <w:rPr>
        <w:rFonts w:ascii="Arial" w:eastAsia="Times New Roman" w:hAnsi="Arial" w:cs="Arial"/>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93C4D8F"/>
    <w:multiLevelType w:val="multilevel"/>
    <w:tmpl w:val="8A16D534"/>
    <w:lvl w:ilvl="0">
      <w:start w:val="1"/>
      <w:numFmt w:val="decimal"/>
      <w:pStyle w:val="Activity1"/>
      <w:lvlText w:val="Activity %1:"/>
      <w:lvlJc w:val="left"/>
      <w:pPr>
        <w:tabs>
          <w:tab w:val="num" w:pos="1080"/>
        </w:tabs>
        <w:ind w:left="1080" w:hanging="1080"/>
      </w:pPr>
      <w:rPr>
        <w:rFonts w:hint="default"/>
      </w:rPr>
    </w:lvl>
    <w:lvl w:ilvl="1">
      <w:start w:val="1"/>
      <w:numFmt w:val="decimal"/>
      <w:pStyle w:val="Activity2"/>
      <w:lvlText w:val="%2."/>
      <w:lvlJc w:val="left"/>
      <w:pPr>
        <w:tabs>
          <w:tab w:val="num" w:pos="720"/>
        </w:tabs>
        <w:ind w:left="720" w:hanging="360"/>
      </w:pPr>
      <w:rPr>
        <w:rFonts w:hint="default"/>
      </w:rPr>
    </w:lvl>
    <w:lvl w:ilvl="2">
      <w:start w:val="1"/>
      <w:numFmt w:val="lowerLetter"/>
      <w:pStyle w:val="Activity3"/>
      <w:lvlText w:val="%3."/>
      <w:lvlJc w:val="left"/>
      <w:pPr>
        <w:tabs>
          <w:tab w:val="num" w:pos="1080"/>
        </w:tabs>
        <w:ind w:left="1080" w:hanging="36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B0C5ADB"/>
    <w:multiLevelType w:val="hybridMultilevel"/>
    <w:tmpl w:val="C3C8680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7B5BA1"/>
    <w:multiLevelType w:val="hybridMultilevel"/>
    <w:tmpl w:val="58B22364"/>
    <w:lvl w:ilvl="0" w:tplc="EBB03D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1D1DD4"/>
    <w:multiLevelType w:val="hybridMultilevel"/>
    <w:tmpl w:val="2D78A2C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2" w15:restartNumberingAfterBreak="0">
    <w:nsid w:val="59C51941"/>
    <w:multiLevelType w:val="multilevel"/>
    <w:tmpl w:val="776CEA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5A424F64"/>
    <w:multiLevelType w:val="hybridMultilevel"/>
    <w:tmpl w:val="07C6A6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B133D99"/>
    <w:multiLevelType w:val="hybridMultilevel"/>
    <w:tmpl w:val="01BCE14C"/>
    <w:lvl w:ilvl="0" w:tplc="FAEAAB8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C033672"/>
    <w:multiLevelType w:val="hybridMultilevel"/>
    <w:tmpl w:val="EB98E6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EAE11B7"/>
    <w:multiLevelType w:val="hybridMultilevel"/>
    <w:tmpl w:val="BD18B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3D5F24"/>
    <w:multiLevelType w:val="hybridMultilevel"/>
    <w:tmpl w:val="9FE47C74"/>
    <w:lvl w:ilvl="0" w:tplc="686433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103796F"/>
    <w:multiLevelType w:val="hybridMultilevel"/>
    <w:tmpl w:val="07C6A6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25F1BC7"/>
    <w:multiLevelType w:val="hybridMultilevel"/>
    <w:tmpl w:val="07C6A6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686762A"/>
    <w:multiLevelType w:val="hybridMultilevel"/>
    <w:tmpl w:val="A3EAD93C"/>
    <w:lvl w:ilvl="0" w:tplc="34090001">
      <w:start w:val="1"/>
      <w:numFmt w:val="bullet"/>
      <w:lvlText w:val=""/>
      <w:lvlJc w:val="left"/>
      <w:pPr>
        <w:ind w:left="99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0E25BE"/>
    <w:multiLevelType w:val="hybridMultilevel"/>
    <w:tmpl w:val="4628D7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B35160"/>
    <w:multiLevelType w:val="hybridMultilevel"/>
    <w:tmpl w:val="DCBCCD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2B53E5"/>
    <w:multiLevelType w:val="hybridMultilevel"/>
    <w:tmpl w:val="5A329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2013DF"/>
    <w:multiLevelType w:val="hybridMultilevel"/>
    <w:tmpl w:val="7064156A"/>
    <w:lvl w:ilvl="0" w:tplc="34090001">
      <w:start w:val="1"/>
      <w:numFmt w:val="bullet"/>
      <w:lvlText w:val=""/>
      <w:lvlJc w:val="left"/>
      <w:pPr>
        <w:ind w:left="360" w:hanging="360"/>
      </w:pPr>
      <w:rPr>
        <w:rFonts w:ascii="Symbol" w:hAnsi="Symbol" w:hint="default"/>
      </w:rPr>
    </w:lvl>
    <w:lvl w:ilvl="1" w:tplc="34090001">
      <w:start w:val="1"/>
      <w:numFmt w:val="bullet"/>
      <w:lvlText w:val=""/>
      <w:lvlJc w:val="left"/>
      <w:pPr>
        <w:ind w:left="1080" w:hanging="360"/>
      </w:pPr>
      <w:rPr>
        <w:rFonts w:ascii="Symbol" w:hAnsi="Symbol"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5" w15:restartNumberingAfterBreak="0">
    <w:nsid w:val="6F223843"/>
    <w:multiLevelType w:val="hybridMultilevel"/>
    <w:tmpl w:val="49FA735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29F13F8"/>
    <w:multiLevelType w:val="hybridMultilevel"/>
    <w:tmpl w:val="A0C41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49D03EF"/>
    <w:multiLevelType w:val="hybridMultilevel"/>
    <w:tmpl w:val="C3C8680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A53CA3"/>
    <w:multiLevelType w:val="hybridMultilevel"/>
    <w:tmpl w:val="C3C86800"/>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741E40"/>
    <w:multiLevelType w:val="hybridMultilevel"/>
    <w:tmpl w:val="EBD02944"/>
    <w:lvl w:ilvl="0" w:tplc="7C3C9A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45"/>
  </w:num>
  <w:num w:numId="3">
    <w:abstractNumId w:val="6"/>
  </w:num>
  <w:num w:numId="4">
    <w:abstractNumId w:val="28"/>
  </w:num>
  <w:num w:numId="5">
    <w:abstractNumId w:val="22"/>
  </w:num>
  <w:num w:numId="6">
    <w:abstractNumId w:val="0"/>
  </w:num>
  <w:num w:numId="7">
    <w:abstractNumId w:val="26"/>
  </w:num>
  <w:num w:numId="8">
    <w:abstractNumId w:val="43"/>
  </w:num>
  <w:num w:numId="9">
    <w:abstractNumId w:val="13"/>
  </w:num>
  <w:num w:numId="10">
    <w:abstractNumId w:val="48"/>
  </w:num>
  <w:num w:numId="11">
    <w:abstractNumId w:val="19"/>
  </w:num>
  <w:num w:numId="12">
    <w:abstractNumId w:val="25"/>
  </w:num>
  <w:num w:numId="13">
    <w:abstractNumId w:val="41"/>
  </w:num>
  <w:num w:numId="14">
    <w:abstractNumId w:val="21"/>
  </w:num>
  <w:num w:numId="15">
    <w:abstractNumId w:val="2"/>
  </w:num>
  <w:num w:numId="16">
    <w:abstractNumId w:val="31"/>
  </w:num>
  <w:num w:numId="17">
    <w:abstractNumId w:val="47"/>
  </w:num>
  <w:num w:numId="18">
    <w:abstractNumId w:val="40"/>
  </w:num>
  <w:num w:numId="19">
    <w:abstractNumId w:val="16"/>
  </w:num>
  <w:num w:numId="20">
    <w:abstractNumId w:val="35"/>
  </w:num>
  <w:num w:numId="21">
    <w:abstractNumId w:val="4"/>
  </w:num>
  <w:num w:numId="22">
    <w:abstractNumId w:val="5"/>
  </w:num>
  <w:num w:numId="23">
    <w:abstractNumId w:val="15"/>
  </w:num>
  <w:num w:numId="24">
    <w:abstractNumId w:val="1"/>
  </w:num>
  <w:num w:numId="25">
    <w:abstractNumId w:val="17"/>
  </w:num>
  <w:num w:numId="26">
    <w:abstractNumId w:val="3"/>
  </w:num>
  <w:num w:numId="27">
    <w:abstractNumId w:val="29"/>
  </w:num>
  <w:num w:numId="28">
    <w:abstractNumId w:val="9"/>
  </w:num>
  <w:num w:numId="29">
    <w:abstractNumId w:val="33"/>
  </w:num>
  <w:num w:numId="30">
    <w:abstractNumId w:val="39"/>
  </w:num>
  <w:num w:numId="31">
    <w:abstractNumId w:val="38"/>
  </w:num>
  <w:num w:numId="32">
    <w:abstractNumId w:val="44"/>
  </w:num>
  <w:num w:numId="33">
    <w:abstractNumId w:val="8"/>
  </w:num>
  <w:num w:numId="34">
    <w:abstractNumId w:val="14"/>
  </w:num>
  <w:num w:numId="35">
    <w:abstractNumId w:val="32"/>
  </w:num>
  <w:num w:numId="36">
    <w:abstractNumId w:val="36"/>
  </w:num>
  <w:num w:numId="37">
    <w:abstractNumId w:val="23"/>
  </w:num>
  <w:num w:numId="38">
    <w:abstractNumId w:val="37"/>
  </w:num>
  <w:num w:numId="39">
    <w:abstractNumId w:val="30"/>
  </w:num>
  <w:num w:numId="40">
    <w:abstractNumId w:val="11"/>
  </w:num>
  <w:num w:numId="41">
    <w:abstractNumId w:val="24"/>
  </w:num>
  <w:num w:numId="42">
    <w:abstractNumId w:val="18"/>
  </w:num>
  <w:num w:numId="43">
    <w:abstractNumId w:val="27"/>
  </w:num>
  <w:num w:numId="44">
    <w:abstractNumId w:val="34"/>
  </w:num>
  <w:num w:numId="45">
    <w:abstractNumId w:val="7"/>
  </w:num>
  <w:num w:numId="46">
    <w:abstractNumId w:val="20"/>
  </w:num>
  <w:num w:numId="47">
    <w:abstractNumId w:val="12"/>
  </w:num>
  <w:num w:numId="48">
    <w:abstractNumId w:val="42"/>
  </w:num>
  <w:num w:numId="49">
    <w:abstractNumId w:val="49"/>
  </w:num>
  <w:num w:numId="50">
    <w:abstractNumId w:val="4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MyMTWyMDE2MTA3szBQ0lEKTi0uzszPAykwqwUA3kbQPCwAAAA="/>
  </w:docVars>
  <w:rsids>
    <w:rsidRoot w:val="001B5B3B"/>
    <w:rsid w:val="00001237"/>
    <w:rsid w:val="00001B68"/>
    <w:rsid w:val="00002EAD"/>
    <w:rsid w:val="00005194"/>
    <w:rsid w:val="00005D17"/>
    <w:rsid w:val="00007F7D"/>
    <w:rsid w:val="00010D61"/>
    <w:rsid w:val="00012024"/>
    <w:rsid w:val="00012B97"/>
    <w:rsid w:val="00013906"/>
    <w:rsid w:val="00013A5C"/>
    <w:rsid w:val="00016B69"/>
    <w:rsid w:val="000179EF"/>
    <w:rsid w:val="00017E7A"/>
    <w:rsid w:val="00021B36"/>
    <w:rsid w:val="00022B05"/>
    <w:rsid w:val="000234DA"/>
    <w:rsid w:val="0002738F"/>
    <w:rsid w:val="000360D7"/>
    <w:rsid w:val="00037416"/>
    <w:rsid w:val="0004235E"/>
    <w:rsid w:val="00043E69"/>
    <w:rsid w:val="000446E9"/>
    <w:rsid w:val="000465CD"/>
    <w:rsid w:val="00050402"/>
    <w:rsid w:val="00051A9B"/>
    <w:rsid w:val="000544E8"/>
    <w:rsid w:val="000553AD"/>
    <w:rsid w:val="000570F0"/>
    <w:rsid w:val="00057D58"/>
    <w:rsid w:val="000603AF"/>
    <w:rsid w:val="0006257E"/>
    <w:rsid w:val="00062583"/>
    <w:rsid w:val="00063D9E"/>
    <w:rsid w:val="00063DA0"/>
    <w:rsid w:val="00063F33"/>
    <w:rsid w:val="0006543A"/>
    <w:rsid w:val="000669A7"/>
    <w:rsid w:val="00067365"/>
    <w:rsid w:val="00067DDC"/>
    <w:rsid w:val="00071BDA"/>
    <w:rsid w:val="000736A8"/>
    <w:rsid w:val="0007397A"/>
    <w:rsid w:val="00073DC3"/>
    <w:rsid w:val="000757B4"/>
    <w:rsid w:val="00075A69"/>
    <w:rsid w:val="00075BAA"/>
    <w:rsid w:val="00077889"/>
    <w:rsid w:val="00080E1B"/>
    <w:rsid w:val="00082F94"/>
    <w:rsid w:val="00084289"/>
    <w:rsid w:val="000856A1"/>
    <w:rsid w:val="00085868"/>
    <w:rsid w:val="0009054C"/>
    <w:rsid w:val="00091BCE"/>
    <w:rsid w:val="000927B1"/>
    <w:rsid w:val="000928C5"/>
    <w:rsid w:val="00093CBF"/>
    <w:rsid w:val="00093DC3"/>
    <w:rsid w:val="00095738"/>
    <w:rsid w:val="00097E07"/>
    <w:rsid w:val="000A4184"/>
    <w:rsid w:val="000A500E"/>
    <w:rsid w:val="000A6645"/>
    <w:rsid w:val="000B00DE"/>
    <w:rsid w:val="000B0660"/>
    <w:rsid w:val="000B36ED"/>
    <w:rsid w:val="000B5750"/>
    <w:rsid w:val="000B65B5"/>
    <w:rsid w:val="000B6E3E"/>
    <w:rsid w:val="000C08CA"/>
    <w:rsid w:val="000C1158"/>
    <w:rsid w:val="000C28D6"/>
    <w:rsid w:val="000C2A33"/>
    <w:rsid w:val="000C2C63"/>
    <w:rsid w:val="000C4E1C"/>
    <w:rsid w:val="000C68A6"/>
    <w:rsid w:val="000D2B17"/>
    <w:rsid w:val="000D335A"/>
    <w:rsid w:val="000D3BA8"/>
    <w:rsid w:val="000D4805"/>
    <w:rsid w:val="000D520F"/>
    <w:rsid w:val="000D772E"/>
    <w:rsid w:val="000E17D7"/>
    <w:rsid w:val="000E5803"/>
    <w:rsid w:val="000E5B59"/>
    <w:rsid w:val="000F04C1"/>
    <w:rsid w:val="000F05E8"/>
    <w:rsid w:val="000F3D98"/>
    <w:rsid w:val="000F40B3"/>
    <w:rsid w:val="000F5BE4"/>
    <w:rsid w:val="000F5DA0"/>
    <w:rsid w:val="000F7494"/>
    <w:rsid w:val="000F7FAD"/>
    <w:rsid w:val="00102A15"/>
    <w:rsid w:val="001039F5"/>
    <w:rsid w:val="00104B2B"/>
    <w:rsid w:val="00105078"/>
    <w:rsid w:val="001054F8"/>
    <w:rsid w:val="00107BA5"/>
    <w:rsid w:val="00111168"/>
    <w:rsid w:val="00112EDB"/>
    <w:rsid w:val="00124EF6"/>
    <w:rsid w:val="00125064"/>
    <w:rsid w:val="0012709B"/>
    <w:rsid w:val="00127165"/>
    <w:rsid w:val="00135002"/>
    <w:rsid w:val="0014012E"/>
    <w:rsid w:val="001445BC"/>
    <w:rsid w:val="00146553"/>
    <w:rsid w:val="0014661B"/>
    <w:rsid w:val="00151C88"/>
    <w:rsid w:val="00152553"/>
    <w:rsid w:val="0015466F"/>
    <w:rsid w:val="00161531"/>
    <w:rsid w:val="00161C8C"/>
    <w:rsid w:val="00162F27"/>
    <w:rsid w:val="0016305A"/>
    <w:rsid w:val="001641FB"/>
    <w:rsid w:val="001648F5"/>
    <w:rsid w:val="00165459"/>
    <w:rsid w:val="001656D6"/>
    <w:rsid w:val="00172657"/>
    <w:rsid w:val="00173C8D"/>
    <w:rsid w:val="0017560D"/>
    <w:rsid w:val="00181222"/>
    <w:rsid w:val="00192D22"/>
    <w:rsid w:val="0019478C"/>
    <w:rsid w:val="00197621"/>
    <w:rsid w:val="001A04AE"/>
    <w:rsid w:val="001A1544"/>
    <w:rsid w:val="001A1D14"/>
    <w:rsid w:val="001A75CA"/>
    <w:rsid w:val="001B1331"/>
    <w:rsid w:val="001B3C3A"/>
    <w:rsid w:val="001B3EB2"/>
    <w:rsid w:val="001B4705"/>
    <w:rsid w:val="001B5B3B"/>
    <w:rsid w:val="001B5EBD"/>
    <w:rsid w:val="001C0631"/>
    <w:rsid w:val="001C0C23"/>
    <w:rsid w:val="001C3C13"/>
    <w:rsid w:val="001C70A9"/>
    <w:rsid w:val="001C7B29"/>
    <w:rsid w:val="001D1D12"/>
    <w:rsid w:val="001D3094"/>
    <w:rsid w:val="001D442B"/>
    <w:rsid w:val="001D762A"/>
    <w:rsid w:val="001D7E2F"/>
    <w:rsid w:val="001E0DF8"/>
    <w:rsid w:val="001E0E2F"/>
    <w:rsid w:val="001E2368"/>
    <w:rsid w:val="001E749B"/>
    <w:rsid w:val="001E767F"/>
    <w:rsid w:val="001F3696"/>
    <w:rsid w:val="001F5F17"/>
    <w:rsid w:val="002008C9"/>
    <w:rsid w:val="00200F47"/>
    <w:rsid w:val="00201DB4"/>
    <w:rsid w:val="0020325D"/>
    <w:rsid w:val="00204085"/>
    <w:rsid w:val="002041DD"/>
    <w:rsid w:val="00204A34"/>
    <w:rsid w:val="00211232"/>
    <w:rsid w:val="002128B8"/>
    <w:rsid w:val="002142F8"/>
    <w:rsid w:val="00217BD2"/>
    <w:rsid w:val="00221581"/>
    <w:rsid w:val="00221BED"/>
    <w:rsid w:val="00221CCA"/>
    <w:rsid w:val="00223F80"/>
    <w:rsid w:val="00225183"/>
    <w:rsid w:val="00230A44"/>
    <w:rsid w:val="00231513"/>
    <w:rsid w:val="00231BC8"/>
    <w:rsid w:val="00235CB9"/>
    <w:rsid w:val="00236279"/>
    <w:rsid w:val="00241AD8"/>
    <w:rsid w:val="0024220A"/>
    <w:rsid w:val="00247828"/>
    <w:rsid w:val="0024791D"/>
    <w:rsid w:val="00254F65"/>
    <w:rsid w:val="00256B29"/>
    <w:rsid w:val="00257C80"/>
    <w:rsid w:val="00260524"/>
    <w:rsid w:val="002623F5"/>
    <w:rsid w:val="0026331D"/>
    <w:rsid w:val="00270C14"/>
    <w:rsid w:val="002717F2"/>
    <w:rsid w:val="00272DDB"/>
    <w:rsid w:val="0027441F"/>
    <w:rsid w:val="0027449D"/>
    <w:rsid w:val="0027527C"/>
    <w:rsid w:val="00275D19"/>
    <w:rsid w:val="002771F8"/>
    <w:rsid w:val="00277C45"/>
    <w:rsid w:val="002809DF"/>
    <w:rsid w:val="00280E89"/>
    <w:rsid w:val="00284586"/>
    <w:rsid w:val="0028480B"/>
    <w:rsid w:val="00286E28"/>
    <w:rsid w:val="002916BF"/>
    <w:rsid w:val="002921C8"/>
    <w:rsid w:val="00292A2F"/>
    <w:rsid w:val="00293497"/>
    <w:rsid w:val="00294427"/>
    <w:rsid w:val="0029533C"/>
    <w:rsid w:val="002955E8"/>
    <w:rsid w:val="002963DC"/>
    <w:rsid w:val="00296E69"/>
    <w:rsid w:val="002971FE"/>
    <w:rsid w:val="002A17FB"/>
    <w:rsid w:val="002A1C35"/>
    <w:rsid w:val="002A2FA2"/>
    <w:rsid w:val="002A6243"/>
    <w:rsid w:val="002A6984"/>
    <w:rsid w:val="002B03DD"/>
    <w:rsid w:val="002B06F4"/>
    <w:rsid w:val="002B08D0"/>
    <w:rsid w:val="002B1647"/>
    <w:rsid w:val="002B19D0"/>
    <w:rsid w:val="002B19ED"/>
    <w:rsid w:val="002B30FA"/>
    <w:rsid w:val="002B3B0A"/>
    <w:rsid w:val="002B53E7"/>
    <w:rsid w:val="002C4325"/>
    <w:rsid w:val="002C55BB"/>
    <w:rsid w:val="002C6272"/>
    <w:rsid w:val="002C6ADD"/>
    <w:rsid w:val="002C6E25"/>
    <w:rsid w:val="002C7BBB"/>
    <w:rsid w:val="002D05AF"/>
    <w:rsid w:val="002D3588"/>
    <w:rsid w:val="002D365C"/>
    <w:rsid w:val="002D63AB"/>
    <w:rsid w:val="002D7D80"/>
    <w:rsid w:val="002E0F27"/>
    <w:rsid w:val="002E175B"/>
    <w:rsid w:val="002E5CC6"/>
    <w:rsid w:val="002F491C"/>
    <w:rsid w:val="002F5E9D"/>
    <w:rsid w:val="002F604F"/>
    <w:rsid w:val="002F686A"/>
    <w:rsid w:val="00300510"/>
    <w:rsid w:val="0030307C"/>
    <w:rsid w:val="0030467F"/>
    <w:rsid w:val="00305C4B"/>
    <w:rsid w:val="00307D94"/>
    <w:rsid w:val="00310950"/>
    <w:rsid w:val="00310B7B"/>
    <w:rsid w:val="00310BD0"/>
    <w:rsid w:val="00310C2D"/>
    <w:rsid w:val="00315612"/>
    <w:rsid w:val="00315824"/>
    <w:rsid w:val="00315D78"/>
    <w:rsid w:val="003220CF"/>
    <w:rsid w:val="00322128"/>
    <w:rsid w:val="0032345B"/>
    <w:rsid w:val="003240D0"/>
    <w:rsid w:val="003277A5"/>
    <w:rsid w:val="00327A71"/>
    <w:rsid w:val="00331D72"/>
    <w:rsid w:val="00333990"/>
    <w:rsid w:val="00337493"/>
    <w:rsid w:val="003374C8"/>
    <w:rsid w:val="00340168"/>
    <w:rsid w:val="00342C51"/>
    <w:rsid w:val="003432F4"/>
    <w:rsid w:val="0034376F"/>
    <w:rsid w:val="003452F1"/>
    <w:rsid w:val="003468E8"/>
    <w:rsid w:val="00350CDA"/>
    <w:rsid w:val="00351C63"/>
    <w:rsid w:val="00356426"/>
    <w:rsid w:val="00363913"/>
    <w:rsid w:val="00364012"/>
    <w:rsid w:val="0036553F"/>
    <w:rsid w:val="0036739E"/>
    <w:rsid w:val="0037146D"/>
    <w:rsid w:val="003725AB"/>
    <w:rsid w:val="00376766"/>
    <w:rsid w:val="00380245"/>
    <w:rsid w:val="00381A86"/>
    <w:rsid w:val="0038471E"/>
    <w:rsid w:val="00385862"/>
    <w:rsid w:val="00386484"/>
    <w:rsid w:val="00393F3C"/>
    <w:rsid w:val="00394805"/>
    <w:rsid w:val="00395E6D"/>
    <w:rsid w:val="003A2499"/>
    <w:rsid w:val="003A29B8"/>
    <w:rsid w:val="003A4638"/>
    <w:rsid w:val="003A7647"/>
    <w:rsid w:val="003B1EA0"/>
    <w:rsid w:val="003B1EB0"/>
    <w:rsid w:val="003B3146"/>
    <w:rsid w:val="003B3F09"/>
    <w:rsid w:val="003B4505"/>
    <w:rsid w:val="003B45E4"/>
    <w:rsid w:val="003B7FD5"/>
    <w:rsid w:val="003C10E2"/>
    <w:rsid w:val="003C1CD3"/>
    <w:rsid w:val="003C4074"/>
    <w:rsid w:val="003C496B"/>
    <w:rsid w:val="003C699A"/>
    <w:rsid w:val="003C7207"/>
    <w:rsid w:val="003C78F3"/>
    <w:rsid w:val="003C7FDB"/>
    <w:rsid w:val="003D0C64"/>
    <w:rsid w:val="003D3D27"/>
    <w:rsid w:val="003D4BD4"/>
    <w:rsid w:val="003D5DC1"/>
    <w:rsid w:val="003E043C"/>
    <w:rsid w:val="003E3308"/>
    <w:rsid w:val="003E69A0"/>
    <w:rsid w:val="003E7EDD"/>
    <w:rsid w:val="003F3FAF"/>
    <w:rsid w:val="003F56ED"/>
    <w:rsid w:val="00401D95"/>
    <w:rsid w:val="0040385C"/>
    <w:rsid w:val="00403BED"/>
    <w:rsid w:val="0041141F"/>
    <w:rsid w:val="0041257C"/>
    <w:rsid w:val="00412D35"/>
    <w:rsid w:val="00413020"/>
    <w:rsid w:val="00415CFF"/>
    <w:rsid w:val="004162A5"/>
    <w:rsid w:val="00416836"/>
    <w:rsid w:val="004257B0"/>
    <w:rsid w:val="00425CAC"/>
    <w:rsid w:val="00426D1C"/>
    <w:rsid w:val="00426D4A"/>
    <w:rsid w:val="004306BE"/>
    <w:rsid w:val="0043098A"/>
    <w:rsid w:val="00430B95"/>
    <w:rsid w:val="0043105B"/>
    <w:rsid w:val="00431B8A"/>
    <w:rsid w:val="0043302E"/>
    <w:rsid w:val="004359C3"/>
    <w:rsid w:val="00435A8E"/>
    <w:rsid w:val="00435AAC"/>
    <w:rsid w:val="00435EDA"/>
    <w:rsid w:val="00436047"/>
    <w:rsid w:val="004461D4"/>
    <w:rsid w:val="00447837"/>
    <w:rsid w:val="00450790"/>
    <w:rsid w:val="004533C2"/>
    <w:rsid w:val="00453DE3"/>
    <w:rsid w:val="0045545C"/>
    <w:rsid w:val="00457D67"/>
    <w:rsid w:val="0046100F"/>
    <w:rsid w:val="004611EC"/>
    <w:rsid w:val="0046135C"/>
    <w:rsid w:val="00463AFF"/>
    <w:rsid w:val="0046558B"/>
    <w:rsid w:val="0046736E"/>
    <w:rsid w:val="004719B4"/>
    <w:rsid w:val="004735A6"/>
    <w:rsid w:val="00473879"/>
    <w:rsid w:val="00473D97"/>
    <w:rsid w:val="00473FA0"/>
    <w:rsid w:val="00473FC4"/>
    <w:rsid w:val="004754CB"/>
    <w:rsid w:val="00475935"/>
    <w:rsid w:val="00476C08"/>
    <w:rsid w:val="004859A8"/>
    <w:rsid w:val="00491E0C"/>
    <w:rsid w:val="00493DA8"/>
    <w:rsid w:val="00495FF8"/>
    <w:rsid w:val="004A024A"/>
    <w:rsid w:val="004A17AB"/>
    <w:rsid w:val="004A1FE0"/>
    <w:rsid w:val="004A42F1"/>
    <w:rsid w:val="004A4A1D"/>
    <w:rsid w:val="004A52EA"/>
    <w:rsid w:val="004A57C7"/>
    <w:rsid w:val="004A5DF1"/>
    <w:rsid w:val="004A6798"/>
    <w:rsid w:val="004A7432"/>
    <w:rsid w:val="004B1B7C"/>
    <w:rsid w:val="004B387B"/>
    <w:rsid w:val="004B5A83"/>
    <w:rsid w:val="004B6C99"/>
    <w:rsid w:val="004B7E3A"/>
    <w:rsid w:val="004C01F4"/>
    <w:rsid w:val="004C043B"/>
    <w:rsid w:val="004C0C99"/>
    <w:rsid w:val="004C1991"/>
    <w:rsid w:val="004C28F9"/>
    <w:rsid w:val="004C5405"/>
    <w:rsid w:val="004D0717"/>
    <w:rsid w:val="004D4AEE"/>
    <w:rsid w:val="004D63AB"/>
    <w:rsid w:val="004E4F40"/>
    <w:rsid w:val="004E5AF0"/>
    <w:rsid w:val="004F22A0"/>
    <w:rsid w:val="004F2743"/>
    <w:rsid w:val="00500462"/>
    <w:rsid w:val="0050052F"/>
    <w:rsid w:val="0050352E"/>
    <w:rsid w:val="00507495"/>
    <w:rsid w:val="00510461"/>
    <w:rsid w:val="00510F5C"/>
    <w:rsid w:val="0051165B"/>
    <w:rsid w:val="0051168C"/>
    <w:rsid w:val="0051235B"/>
    <w:rsid w:val="00522067"/>
    <w:rsid w:val="00523811"/>
    <w:rsid w:val="00524A7D"/>
    <w:rsid w:val="0052549C"/>
    <w:rsid w:val="00525682"/>
    <w:rsid w:val="0052659E"/>
    <w:rsid w:val="00526ACF"/>
    <w:rsid w:val="00527409"/>
    <w:rsid w:val="0053045F"/>
    <w:rsid w:val="005324C3"/>
    <w:rsid w:val="00532C33"/>
    <w:rsid w:val="00536C23"/>
    <w:rsid w:val="005412C8"/>
    <w:rsid w:val="005435C6"/>
    <w:rsid w:val="00543602"/>
    <w:rsid w:val="005439B0"/>
    <w:rsid w:val="005449E8"/>
    <w:rsid w:val="005459A7"/>
    <w:rsid w:val="00547D7A"/>
    <w:rsid w:val="00547DF1"/>
    <w:rsid w:val="005501E1"/>
    <w:rsid w:val="00550323"/>
    <w:rsid w:val="005523EF"/>
    <w:rsid w:val="00556B51"/>
    <w:rsid w:val="00557212"/>
    <w:rsid w:val="00560DDF"/>
    <w:rsid w:val="005613AE"/>
    <w:rsid w:val="0056156B"/>
    <w:rsid w:val="00563106"/>
    <w:rsid w:val="005646C7"/>
    <w:rsid w:val="0057267F"/>
    <w:rsid w:val="005803B7"/>
    <w:rsid w:val="0058147A"/>
    <w:rsid w:val="00581B67"/>
    <w:rsid w:val="005832E4"/>
    <w:rsid w:val="0058515D"/>
    <w:rsid w:val="00585434"/>
    <w:rsid w:val="00590527"/>
    <w:rsid w:val="005905EA"/>
    <w:rsid w:val="00590BD4"/>
    <w:rsid w:val="00592E54"/>
    <w:rsid w:val="00593F74"/>
    <w:rsid w:val="0059624A"/>
    <w:rsid w:val="00597A83"/>
    <w:rsid w:val="005A10BD"/>
    <w:rsid w:val="005A2D33"/>
    <w:rsid w:val="005A4912"/>
    <w:rsid w:val="005A4BFE"/>
    <w:rsid w:val="005B11E1"/>
    <w:rsid w:val="005B218B"/>
    <w:rsid w:val="005B4A1B"/>
    <w:rsid w:val="005B530A"/>
    <w:rsid w:val="005B544F"/>
    <w:rsid w:val="005B6C9A"/>
    <w:rsid w:val="005C2BD1"/>
    <w:rsid w:val="005C3B75"/>
    <w:rsid w:val="005C5C26"/>
    <w:rsid w:val="005D00F6"/>
    <w:rsid w:val="005D1457"/>
    <w:rsid w:val="005D4297"/>
    <w:rsid w:val="005D4E98"/>
    <w:rsid w:val="005E0DD9"/>
    <w:rsid w:val="005E1A8C"/>
    <w:rsid w:val="005E2792"/>
    <w:rsid w:val="005F1B50"/>
    <w:rsid w:val="005F1CDC"/>
    <w:rsid w:val="005F2770"/>
    <w:rsid w:val="005F74C5"/>
    <w:rsid w:val="005F7977"/>
    <w:rsid w:val="00600F14"/>
    <w:rsid w:val="006046D9"/>
    <w:rsid w:val="00604FDE"/>
    <w:rsid w:val="0060702B"/>
    <w:rsid w:val="006104B4"/>
    <w:rsid w:val="00617A18"/>
    <w:rsid w:val="0062431E"/>
    <w:rsid w:val="006245AC"/>
    <w:rsid w:val="00633859"/>
    <w:rsid w:val="00633FE7"/>
    <w:rsid w:val="00634A02"/>
    <w:rsid w:val="006353A8"/>
    <w:rsid w:val="006357FF"/>
    <w:rsid w:val="00636794"/>
    <w:rsid w:val="00637DCD"/>
    <w:rsid w:val="00641520"/>
    <w:rsid w:val="00643203"/>
    <w:rsid w:val="00643410"/>
    <w:rsid w:val="00644955"/>
    <w:rsid w:val="006457D0"/>
    <w:rsid w:val="0064744A"/>
    <w:rsid w:val="006514B4"/>
    <w:rsid w:val="006523AD"/>
    <w:rsid w:val="006546D7"/>
    <w:rsid w:val="00654851"/>
    <w:rsid w:val="006571D4"/>
    <w:rsid w:val="0066142E"/>
    <w:rsid w:val="006614F9"/>
    <w:rsid w:val="006656AB"/>
    <w:rsid w:val="00666373"/>
    <w:rsid w:val="00667C7A"/>
    <w:rsid w:val="00670F19"/>
    <w:rsid w:val="006752C1"/>
    <w:rsid w:val="0067739D"/>
    <w:rsid w:val="00682330"/>
    <w:rsid w:val="00682F7E"/>
    <w:rsid w:val="0068546B"/>
    <w:rsid w:val="00686417"/>
    <w:rsid w:val="00687480"/>
    <w:rsid w:val="00690E83"/>
    <w:rsid w:val="00693D6E"/>
    <w:rsid w:val="006A0D0C"/>
    <w:rsid w:val="006A0E66"/>
    <w:rsid w:val="006A3CD3"/>
    <w:rsid w:val="006A5864"/>
    <w:rsid w:val="006A71F7"/>
    <w:rsid w:val="006B1486"/>
    <w:rsid w:val="006B1721"/>
    <w:rsid w:val="006B19EF"/>
    <w:rsid w:val="006B4FF5"/>
    <w:rsid w:val="006B5FF2"/>
    <w:rsid w:val="006C0C12"/>
    <w:rsid w:val="006C148A"/>
    <w:rsid w:val="006C25A3"/>
    <w:rsid w:val="006C4270"/>
    <w:rsid w:val="006C5978"/>
    <w:rsid w:val="006C5AB7"/>
    <w:rsid w:val="006C7769"/>
    <w:rsid w:val="006D02C5"/>
    <w:rsid w:val="006D1ADD"/>
    <w:rsid w:val="006D250A"/>
    <w:rsid w:val="006D4C6E"/>
    <w:rsid w:val="006D4CCE"/>
    <w:rsid w:val="006D4F89"/>
    <w:rsid w:val="006D6C1C"/>
    <w:rsid w:val="006E00C1"/>
    <w:rsid w:val="006E021F"/>
    <w:rsid w:val="006E06D0"/>
    <w:rsid w:val="006E1306"/>
    <w:rsid w:val="006E4869"/>
    <w:rsid w:val="006E6DC3"/>
    <w:rsid w:val="006F30CA"/>
    <w:rsid w:val="006F3763"/>
    <w:rsid w:val="006F4089"/>
    <w:rsid w:val="006F6D55"/>
    <w:rsid w:val="006F7941"/>
    <w:rsid w:val="0070109E"/>
    <w:rsid w:val="00701500"/>
    <w:rsid w:val="00702221"/>
    <w:rsid w:val="007034C2"/>
    <w:rsid w:val="00703580"/>
    <w:rsid w:val="00706AF4"/>
    <w:rsid w:val="00714016"/>
    <w:rsid w:val="007210E5"/>
    <w:rsid w:val="00721B11"/>
    <w:rsid w:val="00721D09"/>
    <w:rsid w:val="00723A1B"/>
    <w:rsid w:val="00726F89"/>
    <w:rsid w:val="0072719C"/>
    <w:rsid w:val="0072760E"/>
    <w:rsid w:val="00731079"/>
    <w:rsid w:val="0073277C"/>
    <w:rsid w:val="00733AEE"/>
    <w:rsid w:val="00734EE9"/>
    <w:rsid w:val="00736695"/>
    <w:rsid w:val="007404A0"/>
    <w:rsid w:val="00740916"/>
    <w:rsid w:val="00740E81"/>
    <w:rsid w:val="0074707E"/>
    <w:rsid w:val="00751E5B"/>
    <w:rsid w:val="007534D1"/>
    <w:rsid w:val="00756DF3"/>
    <w:rsid w:val="007573C7"/>
    <w:rsid w:val="0076080B"/>
    <w:rsid w:val="007608ED"/>
    <w:rsid w:val="00761BB0"/>
    <w:rsid w:val="00765083"/>
    <w:rsid w:val="00766D9E"/>
    <w:rsid w:val="0077116A"/>
    <w:rsid w:val="00771B7D"/>
    <w:rsid w:val="00772CBA"/>
    <w:rsid w:val="00777338"/>
    <w:rsid w:val="007855E3"/>
    <w:rsid w:val="00786AD2"/>
    <w:rsid w:val="0078729C"/>
    <w:rsid w:val="00794161"/>
    <w:rsid w:val="00797414"/>
    <w:rsid w:val="007A0C38"/>
    <w:rsid w:val="007A3F51"/>
    <w:rsid w:val="007A4418"/>
    <w:rsid w:val="007A65AC"/>
    <w:rsid w:val="007A7A9E"/>
    <w:rsid w:val="007B2F6F"/>
    <w:rsid w:val="007B5E83"/>
    <w:rsid w:val="007C0515"/>
    <w:rsid w:val="007C0E21"/>
    <w:rsid w:val="007C1D77"/>
    <w:rsid w:val="007C3646"/>
    <w:rsid w:val="007C372F"/>
    <w:rsid w:val="007C5057"/>
    <w:rsid w:val="007D00E8"/>
    <w:rsid w:val="007D107D"/>
    <w:rsid w:val="007D174D"/>
    <w:rsid w:val="007D2297"/>
    <w:rsid w:val="007D540E"/>
    <w:rsid w:val="007D6279"/>
    <w:rsid w:val="007E1C26"/>
    <w:rsid w:val="007E1D00"/>
    <w:rsid w:val="007E251F"/>
    <w:rsid w:val="007E4F4A"/>
    <w:rsid w:val="007E51C2"/>
    <w:rsid w:val="007E5855"/>
    <w:rsid w:val="007E5E70"/>
    <w:rsid w:val="007F0224"/>
    <w:rsid w:val="007F1737"/>
    <w:rsid w:val="007F328A"/>
    <w:rsid w:val="007F3351"/>
    <w:rsid w:val="007F4D5D"/>
    <w:rsid w:val="007F4D76"/>
    <w:rsid w:val="00800464"/>
    <w:rsid w:val="00806D0E"/>
    <w:rsid w:val="0081084B"/>
    <w:rsid w:val="00810AA4"/>
    <w:rsid w:val="00811B5E"/>
    <w:rsid w:val="00812221"/>
    <w:rsid w:val="0081404F"/>
    <w:rsid w:val="00815850"/>
    <w:rsid w:val="00816017"/>
    <w:rsid w:val="00823CE4"/>
    <w:rsid w:val="00824228"/>
    <w:rsid w:val="0082610F"/>
    <w:rsid w:val="008267AA"/>
    <w:rsid w:val="008303CE"/>
    <w:rsid w:val="00830482"/>
    <w:rsid w:val="00831978"/>
    <w:rsid w:val="0083370D"/>
    <w:rsid w:val="008345B5"/>
    <w:rsid w:val="008371A6"/>
    <w:rsid w:val="00840CE4"/>
    <w:rsid w:val="008414C6"/>
    <w:rsid w:val="00843438"/>
    <w:rsid w:val="008439FF"/>
    <w:rsid w:val="00843E20"/>
    <w:rsid w:val="00845D41"/>
    <w:rsid w:val="008460B7"/>
    <w:rsid w:val="00850560"/>
    <w:rsid w:val="008513D6"/>
    <w:rsid w:val="008515B9"/>
    <w:rsid w:val="00852DF4"/>
    <w:rsid w:val="00854CE0"/>
    <w:rsid w:val="00861E2B"/>
    <w:rsid w:val="00862A34"/>
    <w:rsid w:val="0086373D"/>
    <w:rsid w:val="008647B0"/>
    <w:rsid w:val="0086684E"/>
    <w:rsid w:val="00867670"/>
    <w:rsid w:val="00867BA7"/>
    <w:rsid w:val="008710D2"/>
    <w:rsid w:val="0087640A"/>
    <w:rsid w:val="00881547"/>
    <w:rsid w:val="00882F04"/>
    <w:rsid w:val="00884A8E"/>
    <w:rsid w:val="00887504"/>
    <w:rsid w:val="00891A2B"/>
    <w:rsid w:val="008932D8"/>
    <w:rsid w:val="00895D44"/>
    <w:rsid w:val="00896ACC"/>
    <w:rsid w:val="008A0255"/>
    <w:rsid w:val="008A483E"/>
    <w:rsid w:val="008A543C"/>
    <w:rsid w:val="008A56C0"/>
    <w:rsid w:val="008B15C4"/>
    <w:rsid w:val="008B511A"/>
    <w:rsid w:val="008B7723"/>
    <w:rsid w:val="008B7834"/>
    <w:rsid w:val="008C1EA0"/>
    <w:rsid w:val="008D2341"/>
    <w:rsid w:val="008D54DB"/>
    <w:rsid w:val="008D7F4A"/>
    <w:rsid w:val="008E0291"/>
    <w:rsid w:val="008E0925"/>
    <w:rsid w:val="008E156B"/>
    <w:rsid w:val="008E1BC5"/>
    <w:rsid w:val="008E3B32"/>
    <w:rsid w:val="008E5B6B"/>
    <w:rsid w:val="008E60C5"/>
    <w:rsid w:val="008E7615"/>
    <w:rsid w:val="008F1704"/>
    <w:rsid w:val="008F1B0E"/>
    <w:rsid w:val="008F251F"/>
    <w:rsid w:val="008F35D2"/>
    <w:rsid w:val="008F6232"/>
    <w:rsid w:val="008F69EA"/>
    <w:rsid w:val="008F6F4B"/>
    <w:rsid w:val="009000B8"/>
    <w:rsid w:val="009009EC"/>
    <w:rsid w:val="00902089"/>
    <w:rsid w:val="00902242"/>
    <w:rsid w:val="009030A0"/>
    <w:rsid w:val="009062F5"/>
    <w:rsid w:val="00906873"/>
    <w:rsid w:val="00907851"/>
    <w:rsid w:val="00907DB9"/>
    <w:rsid w:val="0091125F"/>
    <w:rsid w:val="009118A1"/>
    <w:rsid w:val="00911E75"/>
    <w:rsid w:val="00913ACF"/>
    <w:rsid w:val="00915CA7"/>
    <w:rsid w:val="00916467"/>
    <w:rsid w:val="009171E4"/>
    <w:rsid w:val="00917BF8"/>
    <w:rsid w:val="00922B39"/>
    <w:rsid w:val="00926E90"/>
    <w:rsid w:val="00927B44"/>
    <w:rsid w:val="0093215A"/>
    <w:rsid w:val="0093222C"/>
    <w:rsid w:val="00932ECE"/>
    <w:rsid w:val="00935B41"/>
    <w:rsid w:val="00937F85"/>
    <w:rsid w:val="009417FD"/>
    <w:rsid w:val="00942F62"/>
    <w:rsid w:val="00943FBB"/>
    <w:rsid w:val="009441C7"/>
    <w:rsid w:val="0094527F"/>
    <w:rsid w:val="0094598E"/>
    <w:rsid w:val="00945BBE"/>
    <w:rsid w:val="009506E7"/>
    <w:rsid w:val="00952ED1"/>
    <w:rsid w:val="00953B40"/>
    <w:rsid w:val="00953BE2"/>
    <w:rsid w:val="00954EB7"/>
    <w:rsid w:val="00955CA4"/>
    <w:rsid w:val="0096087E"/>
    <w:rsid w:val="00963D4E"/>
    <w:rsid w:val="009644E4"/>
    <w:rsid w:val="00964B5A"/>
    <w:rsid w:val="00965840"/>
    <w:rsid w:val="00967E93"/>
    <w:rsid w:val="00970FDC"/>
    <w:rsid w:val="00972C61"/>
    <w:rsid w:val="00973AED"/>
    <w:rsid w:val="009745FF"/>
    <w:rsid w:val="009833F8"/>
    <w:rsid w:val="0098373E"/>
    <w:rsid w:val="00985A56"/>
    <w:rsid w:val="009861AC"/>
    <w:rsid w:val="00987D1C"/>
    <w:rsid w:val="0099057F"/>
    <w:rsid w:val="009920F7"/>
    <w:rsid w:val="00992196"/>
    <w:rsid w:val="00995EC7"/>
    <w:rsid w:val="00996C12"/>
    <w:rsid w:val="009A0918"/>
    <w:rsid w:val="009A358D"/>
    <w:rsid w:val="009A66A4"/>
    <w:rsid w:val="009A6C13"/>
    <w:rsid w:val="009A7E00"/>
    <w:rsid w:val="009A7FA8"/>
    <w:rsid w:val="009B033B"/>
    <w:rsid w:val="009B4221"/>
    <w:rsid w:val="009B4BF5"/>
    <w:rsid w:val="009B53EF"/>
    <w:rsid w:val="009B619E"/>
    <w:rsid w:val="009B6AA1"/>
    <w:rsid w:val="009C0659"/>
    <w:rsid w:val="009C065F"/>
    <w:rsid w:val="009C108B"/>
    <w:rsid w:val="009C2836"/>
    <w:rsid w:val="009C57CB"/>
    <w:rsid w:val="009D22D0"/>
    <w:rsid w:val="009D29D5"/>
    <w:rsid w:val="009D45CA"/>
    <w:rsid w:val="009D4F99"/>
    <w:rsid w:val="009E34B9"/>
    <w:rsid w:val="009E609E"/>
    <w:rsid w:val="009F56E6"/>
    <w:rsid w:val="009F67E9"/>
    <w:rsid w:val="00A01279"/>
    <w:rsid w:val="00A03BEB"/>
    <w:rsid w:val="00A04F40"/>
    <w:rsid w:val="00A059BB"/>
    <w:rsid w:val="00A110B8"/>
    <w:rsid w:val="00A117AA"/>
    <w:rsid w:val="00A11CAF"/>
    <w:rsid w:val="00A11F3D"/>
    <w:rsid w:val="00A13491"/>
    <w:rsid w:val="00A14564"/>
    <w:rsid w:val="00A15B32"/>
    <w:rsid w:val="00A1697B"/>
    <w:rsid w:val="00A17A61"/>
    <w:rsid w:val="00A2121F"/>
    <w:rsid w:val="00A2195D"/>
    <w:rsid w:val="00A25BFD"/>
    <w:rsid w:val="00A26313"/>
    <w:rsid w:val="00A278E9"/>
    <w:rsid w:val="00A3070F"/>
    <w:rsid w:val="00A311D5"/>
    <w:rsid w:val="00A31C1E"/>
    <w:rsid w:val="00A332DF"/>
    <w:rsid w:val="00A3696A"/>
    <w:rsid w:val="00A45C5C"/>
    <w:rsid w:val="00A4642E"/>
    <w:rsid w:val="00A476C2"/>
    <w:rsid w:val="00A47FA4"/>
    <w:rsid w:val="00A511F7"/>
    <w:rsid w:val="00A52F57"/>
    <w:rsid w:val="00A54191"/>
    <w:rsid w:val="00A54624"/>
    <w:rsid w:val="00A55F1D"/>
    <w:rsid w:val="00A579A3"/>
    <w:rsid w:val="00A603DA"/>
    <w:rsid w:val="00A61695"/>
    <w:rsid w:val="00A67985"/>
    <w:rsid w:val="00A7122E"/>
    <w:rsid w:val="00A71BFD"/>
    <w:rsid w:val="00A730B5"/>
    <w:rsid w:val="00A735EA"/>
    <w:rsid w:val="00A73A4F"/>
    <w:rsid w:val="00A748FC"/>
    <w:rsid w:val="00A74B57"/>
    <w:rsid w:val="00A74B6D"/>
    <w:rsid w:val="00A75688"/>
    <w:rsid w:val="00A77C22"/>
    <w:rsid w:val="00A8736B"/>
    <w:rsid w:val="00A9204B"/>
    <w:rsid w:val="00A93B51"/>
    <w:rsid w:val="00A94618"/>
    <w:rsid w:val="00A948BE"/>
    <w:rsid w:val="00AA06C6"/>
    <w:rsid w:val="00AA21D9"/>
    <w:rsid w:val="00AA224A"/>
    <w:rsid w:val="00AA4981"/>
    <w:rsid w:val="00AB15B7"/>
    <w:rsid w:val="00AB20AA"/>
    <w:rsid w:val="00AB4C4E"/>
    <w:rsid w:val="00AB629E"/>
    <w:rsid w:val="00AB7CD8"/>
    <w:rsid w:val="00AC7DF8"/>
    <w:rsid w:val="00AD0EB6"/>
    <w:rsid w:val="00AD109A"/>
    <w:rsid w:val="00AD4970"/>
    <w:rsid w:val="00AD6560"/>
    <w:rsid w:val="00AD7F36"/>
    <w:rsid w:val="00AE30FE"/>
    <w:rsid w:val="00AE3576"/>
    <w:rsid w:val="00AE3EDF"/>
    <w:rsid w:val="00AE41E4"/>
    <w:rsid w:val="00AE51D1"/>
    <w:rsid w:val="00AE7A62"/>
    <w:rsid w:val="00AF0719"/>
    <w:rsid w:val="00AF6421"/>
    <w:rsid w:val="00AF66BA"/>
    <w:rsid w:val="00AF6C00"/>
    <w:rsid w:val="00B01B0B"/>
    <w:rsid w:val="00B01C6A"/>
    <w:rsid w:val="00B029EA"/>
    <w:rsid w:val="00B033AB"/>
    <w:rsid w:val="00B04A25"/>
    <w:rsid w:val="00B0659F"/>
    <w:rsid w:val="00B0777C"/>
    <w:rsid w:val="00B10B7F"/>
    <w:rsid w:val="00B115CF"/>
    <w:rsid w:val="00B145A8"/>
    <w:rsid w:val="00B15F9D"/>
    <w:rsid w:val="00B16E24"/>
    <w:rsid w:val="00B232F0"/>
    <w:rsid w:val="00B25A87"/>
    <w:rsid w:val="00B30B1B"/>
    <w:rsid w:val="00B30B8A"/>
    <w:rsid w:val="00B314C4"/>
    <w:rsid w:val="00B36FA9"/>
    <w:rsid w:val="00B37F65"/>
    <w:rsid w:val="00B40977"/>
    <w:rsid w:val="00B40B65"/>
    <w:rsid w:val="00B42803"/>
    <w:rsid w:val="00B42A5E"/>
    <w:rsid w:val="00B4330F"/>
    <w:rsid w:val="00B43D61"/>
    <w:rsid w:val="00B43DC3"/>
    <w:rsid w:val="00B45F09"/>
    <w:rsid w:val="00B46087"/>
    <w:rsid w:val="00B46881"/>
    <w:rsid w:val="00B477C6"/>
    <w:rsid w:val="00B52482"/>
    <w:rsid w:val="00B526F8"/>
    <w:rsid w:val="00B53FCB"/>
    <w:rsid w:val="00B55EFD"/>
    <w:rsid w:val="00B567C9"/>
    <w:rsid w:val="00B57B88"/>
    <w:rsid w:val="00B605B3"/>
    <w:rsid w:val="00B6160D"/>
    <w:rsid w:val="00B64E60"/>
    <w:rsid w:val="00B65B66"/>
    <w:rsid w:val="00B67A67"/>
    <w:rsid w:val="00B70ACD"/>
    <w:rsid w:val="00B711CA"/>
    <w:rsid w:val="00B7430E"/>
    <w:rsid w:val="00B75399"/>
    <w:rsid w:val="00B75FD4"/>
    <w:rsid w:val="00B77205"/>
    <w:rsid w:val="00B812FC"/>
    <w:rsid w:val="00B862C4"/>
    <w:rsid w:val="00B86D21"/>
    <w:rsid w:val="00B94BD3"/>
    <w:rsid w:val="00BA4759"/>
    <w:rsid w:val="00BA4EBC"/>
    <w:rsid w:val="00BA79ED"/>
    <w:rsid w:val="00BB0CCF"/>
    <w:rsid w:val="00BB1757"/>
    <w:rsid w:val="00BB179D"/>
    <w:rsid w:val="00BB73FD"/>
    <w:rsid w:val="00BC1295"/>
    <w:rsid w:val="00BC3097"/>
    <w:rsid w:val="00BC36C0"/>
    <w:rsid w:val="00BC386E"/>
    <w:rsid w:val="00BC3DE9"/>
    <w:rsid w:val="00BC5D8D"/>
    <w:rsid w:val="00BC6012"/>
    <w:rsid w:val="00BC7855"/>
    <w:rsid w:val="00BD0027"/>
    <w:rsid w:val="00BD1032"/>
    <w:rsid w:val="00BD2E30"/>
    <w:rsid w:val="00BD5C8F"/>
    <w:rsid w:val="00BE107C"/>
    <w:rsid w:val="00BE27E0"/>
    <w:rsid w:val="00BE34FA"/>
    <w:rsid w:val="00BE3BF7"/>
    <w:rsid w:val="00BE3CCC"/>
    <w:rsid w:val="00BE67D0"/>
    <w:rsid w:val="00BF0044"/>
    <w:rsid w:val="00BF040C"/>
    <w:rsid w:val="00BF238F"/>
    <w:rsid w:val="00BF372C"/>
    <w:rsid w:val="00BF603D"/>
    <w:rsid w:val="00BF6304"/>
    <w:rsid w:val="00BF7340"/>
    <w:rsid w:val="00C00957"/>
    <w:rsid w:val="00C00B2A"/>
    <w:rsid w:val="00C02ADB"/>
    <w:rsid w:val="00C0566A"/>
    <w:rsid w:val="00C06935"/>
    <w:rsid w:val="00C076D5"/>
    <w:rsid w:val="00C11B33"/>
    <w:rsid w:val="00C13D30"/>
    <w:rsid w:val="00C156B6"/>
    <w:rsid w:val="00C2061A"/>
    <w:rsid w:val="00C20C78"/>
    <w:rsid w:val="00C20CD0"/>
    <w:rsid w:val="00C22505"/>
    <w:rsid w:val="00C22EC1"/>
    <w:rsid w:val="00C2549C"/>
    <w:rsid w:val="00C27A60"/>
    <w:rsid w:val="00C32B53"/>
    <w:rsid w:val="00C32F88"/>
    <w:rsid w:val="00C33DD0"/>
    <w:rsid w:val="00C366CF"/>
    <w:rsid w:val="00C3711E"/>
    <w:rsid w:val="00C40530"/>
    <w:rsid w:val="00C41C91"/>
    <w:rsid w:val="00C44522"/>
    <w:rsid w:val="00C44E41"/>
    <w:rsid w:val="00C45970"/>
    <w:rsid w:val="00C45EC5"/>
    <w:rsid w:val="00C468AD"/>
    <w:rsid w:val="00C52F97"/>
    <w:rsid w:val="00C53BB7"/>
    <w:rsid w:val="00C55795"/>
    <w:rsid w:val="00C55CD5"/>
    <w:rsid w:val="00C57B48"/>
    <w:rsid w:val="00C61752"/>
    <w:rsid w:val="00C62608"/>
    <w:rsid w:val="00C62C38"/>
    <w:rsid w:val="00C643BD"/>
    <w:rsid w:val="00C65DAB"/>
    <w:rsid w:val="00C65DB8"/>
    <w:rsid w:val="00C70B66"/>
    <w:rsid w:val="00C71473"/>
    <w:rsid w:val="00C716C9"/>
    <w:rsid w:val="00C75A40"/>
    <w:rsid w:val="00C77C65"/>
    <w:rsid w:val="00C80648"/>
    <w:rsid w:val="00C81626"/>
    <w:rsid w:val="00C84BE2"/>
    <w:rsid w:val="00C8572C"/>
    <w:rsid w:val="00C877D7"/>
    <w:rsid w:val="00C91854"/>
    <w:rsid w:val="00C93BB6"/>
    <w:rsid w:val="00C93C75"/>
    <w:rsid w:val="00CA416B"/>
    <w:rsid w:val="00CA6894"/>
    <w:rsid w:val="00CA6914"/>
    <w:rsid w:val="00CC14F6"/>
    <w:rsid w:val="00CC341C"/>
    <w:rsid w:val="00CC35FF"/>
    <w:rsid w:val="00CC46FA"/>
    <w:rsid w:val="00CC57C7"/>
    <w:rsid w:val="00CC5F34"/>
    <w:rsid w:val="00CD04B9"/>
    <w:rsid w:val="00CD1BE2"/>
    <w:rsid w:val="00CD575D"/>
    <w:rsid w:val="00CD7BA5"/>
    <w:rsid w:val="00CD7F43"/>
    <w:rsid w:val="00CE1DC6"/>
    <w:rsid w:val="00CE1ED2"/>
    <w:rsid w:val="00CE21D9"/>
    <w:rsid w:val="00CE35E2"/>
    <w:rsid w:val="00CE3B62"/>
    <w:rsid w:val="00CE7370"/>
    <w:rsid w:val="00CE764C"/>
    <w:rsid w:val="00CF0379"/>
    <w:rsid w:val="00CF3B27"/>
    <w:rsid w:val="00CF433F"/>
    <w:rsid w:val="00D00355"/>
    <w:rsid w:val="00D0385E"/>
    <w:rsid w:val="00D06920"/>
    <w:rsid w:val="00D07AA1"/>
    <w:rsid w:val="00D07BAA"/>
    <w:rsid w:val="00D1575F"/>
    <w:rsid w:val="00D26BC5"/>
    <w:rsid w:val="00D26C0F"/>
    <w:rsid w:val="00D26EA0"/>
    <w:rsid w:val="00D27753"/>
    <w:rsid w:val="00D31825"/>
    <w:rsid w:val="00D31B09"/>
    <w:rsid w:val="00D34236"/>
    <w:rsid w:val="00D352DD"/>
    <w:rsid w:val="00D37812"/>
    <w:rsid w:val="00D37DDE"/>
    <w:rsid w:val="00D37F6A"/>
    <w:rsid w:val="00D4089B"/>
    <w:rsid w:val="00D45643"/>
    <w:rsid w:val="00D5503A"/>
    <w:rsid w:val="00D63222"/>
    <w:rsid w:val="00D63F12"/>
    <w:rsid w:val="00D640D0"/>
    <w:rsid w:val="00D64B55"/>
    <w:rsid w:val="00D65ABB"/>
    <w:rsid w:val="00D6719F"/>
    <w:rsid w:val="00D67F68"/>
    <w:rsid w:val="00D73787"/>
    <w:rsid w:val="00D73934"/>
    <w:rsid w:val="00D73B05"/>
    <w:rsid w:val="00D776F9"/>
    <w:rsid w:val="00D80D80"/>
    <w:rsid w:val="00D81709"/>
    <w:rsid w:val="00D8274D"/>
    <w:rsid w:val="00D83B37"/>
    <w:rsid w:val="00D84DF3"/>
    <w:rsid w:val="00D84FF1"/>
    <w:rsid w:val="00D86F80"/>
    <w:rsid w:val="00D8728F"/>
    <w:rsid w:val="00D92ECC"/>
    <w:rsid w:val="00D93199"/>
    <w:rsid w:val="00D9409C"/>
    <w:rsid w:val="00D941FD"/>
    <w:rsid w:val="00D945FA"/>
    <w:rsid w:val="00DA100A"/>
    <w:rsid w:val="00DA4631"/>
    <w:rsid w:val="00DA6AC4"/>
    <w:rsid w:val="00DB0300"/>
    <w:rsid w:val="00DB1740"/>
    <w:rsid w:val="00DB3A81"/>
    <w:rsid w:val="00DB6A92"/>
    <w:rsid w:val="00DC2BA2"/>
    <w:rsid w:val="00DC3169"/>
    <w:rsid w:val="00DC3E8C"/>
    <w:rsid w:val="00DC3FBC"/>
    <w:rsid w:val="00DC5FB4"/>
    <w:rsid w:val="00DC7058"/>
    <w:rsid w:val="00DD15E3"/>
    <w:rsid w:val="00DD2E9A"/>
    <w:rsid w:val="00DD5A05"/>
    <w:rsid w:val="00DD5AAC"/>
    <w:rsid w:val="00DD6A17"/>
    <w:rsid w:val="00DD6CFB"/>
    <w:rsid w:val="00DE4C26"/>
    <w:rsid w:val="00DE5277"/>
    <w:rsid w:val="00DE570A"/>
    <w:rsid w:val="00DE6AA3"/>
    <w:rsid w:val="00DF1EF7"/>
    <w:rsid w:val="00DF3AEB"/>
    <w:rsid w:val="00DF3CFA"/>
    <w:rsid w:val="00DF3ED5"/>
    <w:rsid w:val="00DF5532"/>
    <w:rsid w:val="00DF69CC"/>
    <w:rsid w:val="00E01792"/>
    <w:rsid w:val="00E026C7"/>
    <w:rsid w:val="00E0315F"/>
    <w:rsid w:val="00E045D2"/>
    <w:rsid w:val="00E134A3"/>
    <w:rsid w:val="00E1564D"/>
    <w:rsid w:val="00E16C3C"/>
    <w:rsid w:val="00E204E8"/>
    <w:rsid w:val="00E21FBA"/>
    <w:rsid w:val="00E2245C"/>
    <w:rsid w:val="00E2276C"/>
    <w:rsid w:val="00E229DE"/>
    <w:rsid w:val="00E24313"/>
    <w:rsid w:val="00E244FE"/>
    <w:rsid w:val="00E263F7"/>
    <w:rsid w:val="00E2797E"/>
    <w:rsid w:val="00E33C96"/>
    <w:rsid w:val="00E349B5"/>
    <w:rsid w:val="00E372CB"/>
    <w:rsid w:val="00E40037"/>
    <w:rsid w:val="00E40BBC"/>
    <w:rsid w:val="00E450D4"/>
    <w:rsid w:val="00E4570F"/>
    <w:rsid w:val="00E45CEE"/>
    <w:rsid w:val="00E461A1"/>
    <w:rsid w:val="00E46766"/>
    <w:rsid w:val="00E524DC"/>
    <w:rsid w:val="00E52B8D"/>
    <w:rsid w:val="00E54A6B"/>
    <w:rsid w:val="00E55E2C"/>
    <w:rsid w:val="00E61879"/>
    <w:rsid w:val="00E61E84"/>
    <w:rsid w:val="00E63242"/>
    <w:rsid w:val="00E63376"/>
    <w:rsid w:val="00E64100"/>
    <w:rsid w:val="00E6411F"/>
    <w:rsid w:val="00E7434D"/>
    <w:rsid w:val="00E76BB5"/>
    <w:rsid w:val="00E775F4"/>
    <w:rsid w:val="00E8234F"/>
    <w:rsid w:val="00E82742"/>
    <w:rsid w:val="00E83D35"/>
    <w:rsid w:val="00E87AD4"/>
    <w:rsid w:val="00E87C69"/>
    <w:rsid w:val="00E87C84"/>
    <w:rsid w:val="00E9049E"/>
    <w:rsid w:val="00E94B41"/>
    <w:rsid w:val="00E9736B"/>
    <w:rsid w:val="00EA1222"/>
    <w:rsid w:val="00EA1D00"/>
    <w:rsid w:val="00EA4E8A"/>
    <w:rsid w:val="00EA5A2C"/>
    <w:rsid w:val="00EA7F69"/>
    <w:rsid w:val="00EB0527"/>
    <w:rsid w:val="00EB1450"/>
    <w:rsid w:val="00EB2C09"/>
    <w:rsid w:val="00EB6A11"/>
    <w:rsid w:val="00EB7126"/>
    <w:rsid w:val="00EC0560"/>
    <w:rsid w:val="00EC1C6F"/>
    <w:rsid w:val="00EC2217"/>
    <w:rsid w:val="00EC320F"/>
    <w:rsid w:val="00EC3FA2"/>
    <w:rsid w:val="00EC7898"/>
    <w:rsid w:val="00ED1534"/>
    <w:rsid w:val="00ED5384"/>
    <w:rsid w:val="00EE0272"/>
    <w:rsid w:val="00EE0DC7"/>
    <w:rsid w:val="00EE0F0F"/>
    <w:rsid w:val="00EE16B0"/>
    <w:rsid w:val="00EE1CC0"/>
    <w:rsid w:val="00EE4A8B"/>
    <w:rsid w:val="00EE639F"/>
    <w:rsid w:val="00EE6A0A"/>
    <w:rsid w:val="00EE794A"/>
    <w:rsid w:val="00EF0FA1"/>
    <w:rsid w:val="00EF2399"/>
    <w:rsid w:val="00EF3418"/>
    <w:rsid w:val="00EF688A"/>
    <w:rsid w:val="00F00D28"/>
    <w:rsid w:val="00F039A4"/>
    <w:rsid w:val="00F04C80"/>
    <w:rsid w:val="00F050BF"/>
    <w:rsid w:val="00F100BE"/>
    <w:rsid w:val="00F11B04"/>
    <w:rsid w:val="00F13213"/>
    <w:rsid w:val="00F20398"/>
    <w:rsid w:val="00F20CD5"/>
    <w:rsid w:val="00F24434"/>
    <w:rsid w:val="00F2486F"/>
    <w:rsid w:val="00F262E5"/>
    <w:rsid w:val="00F269B1"/>
    <w:rsid w:val="00F27197"/>
    <w:rsid w:val="00F27B9B"/>
    <w:rsid w:val="00F306BC"/>
    <w:rsid w:val="00F335F2"/>
    <w:rsid w:val="00F34929"/>
    <w:rsid w:val="00F35EC0"/>
    <w:rsid w:val="00F40847"/>
    <w:rsid w:val="00F423D0"/>
    <w:rsid w:val="00F44D2F"/>
    <w:rsid w:val="00F46215"/>
    <w:rsid w:val="00F47986"/>
    <w:rsid w:val="00F50560"/>
    <w:rsid w:val="00F5111F"/>
    <w:rsid w:val="00F51962"/>
    <w:rsid w:val="00F51BD7"/>
    <w:rsid w:val="00F55619"/>
    <w:rsid w:val="00F56365"/>
    <w:rsid w:val="00F568E5"/>
    <w:rsid w:val="00F61DEB"/>
    <w:rsid w:val="00F64CC5"/>
    <w:rsid w:val="00F655CC"/>
    <w:rsid w:val="00F708E3"/>
    <w:rsid w:val="00F72D75"/>
    <w:rsid w:val="00F72F7B"/>
    <w:rsid w:val="00F73ED8"/>
    <w:rsid w:val="00F7606A"/>
    <w:rsid w:val="00F77769"/>
    <w:rsid w:val="00F8454C"/>
    <w:rsid w:val="00F857CB"/>
    <w:rsid w:val="00F85FFC"/>
    <w:rsid w:val="00F87AB1"/>
    <w:rsid w:val="00F902DA"/>
    <w:rsid w:val="00F90A95"/>
    <w:rsid w:val="00F92629"/>
    <w:rsid w:val="00F944D4"/>
    <w:rsid w:val="00F9717E"/>
    <w:rsid w:val="00FA3098"/>
    <w:rsid w:val="00FA4451"/>
    <w:rsid w:val="00FA44D7"/>
    <w:rsid w:val="00FA4C82"/>
    <w:rsid w:val="00FA5DA1"/>
    <w:rsid w:val="00FA6074"/>
    <w:rsid w:val="00FA61ED"/>
    <w:rsid w:val="00FA62D4"/>
    <w:rsid w:val="00FA644A"/>
    <w:rsid w:val="00FB04DB"/>
    <w:rsid w:val="00FB1FD5"/>
    <w:rsid w:val="00FB4BD4"/>
    <w:rsid w:val="00FB4EA2"/>
    <w:rsid w:val="00FB7649"/>
    <w:rsid w:val="00FC403C"/>
    <w:rsid w:val="00FC4309"/>
    <w:rsid w:val="00FC4DAF"/>
    <w:rsid w:val="00FC6341"/>
    <w:rsid w:val="00FC65ED"/>
    <w:rsid w:val="00FC72EC"/>
    <w:rsid w:val="00FD03A1"/>
    <w:rsid w:val="00FD04DE"/>
    <w:rsid w:val="00FD1CD5"/>
    <w:rsid w:val="00FD511B"/>
    <w:rsid w:val="00FD5C08"/>
    <w:rsid w:val="00FE1E37"/>
    <w:rsid w:val="00FE42F4"/>
    <w:rsid w:val="00FE69F4"/>
    <w:rsid w:val="00FE75D3"/>
    <w:rsid w:val="00FF054E"/>
    <w:rsid w:val="00FF0703"/>
    <w:rsid w:val="00FF2426"/>
    <w:rsid w:val="00FF4247"/>
    <w:rsid w:val="00FF6C35"/>
    <w:rsid w:val="00FF7D3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2C0653"/>
  <w15:docId w15:val="{0F20E5D4-C324-4EED-B92D-C46494B7E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1B11"/>
    <w:pPr>
      <w:jc w:val="both"/>
    </w:pPr>
    <w:rPr>
      <w:rFonts w:ascii="Arial" w:hAnsi="Arial"/>
      <w:szCs w:val="24"/>
    </w:rPr>
  </w:style>
  <w:style w:type="paragraph" w:styleId="Heading1">
    <w:name w:val="heading 1"/>
    <w:basedOn w:val="Normal"/>
    <w:next w:val="Normal"/>
    <w:qFormat/>
    <w:rsid w:val="002C7BBB"/>
    <w:pPr>
      <w:keepNext/>
      <w:spacing w:before="240"/>
      <w:outlineLvl w:val="0"/>
    </w:pPr>
    <w:rPr>
      <w:rFonts w:cs="Arial"/>
      <w:b/>
      <w:szCs w:val="20"/>
    </w:rPr>
  </w:style>
  <w:style w:type="paragraph" w:styleId="Heading2">
    <w:name w:val="heading 2"/>
    <w:basedOn w:val="Normal"/>
    <w:next w:val="Normal"/>
    <w:qFormat/>
    <w:rsid w:val="002C7BBB"/>
    <w:pPr>
      <w:keepNext/>
      <w:spacing w:before="240"/>
      <w:outlineLvl w:val="1"/>
    </w:pPr>
    <w:rPr>
      <w:rFonts w:cs="Arial"/>
      <w:b/>
      <w:szCs w:val="20"/>
      <w:u w:val="single"/>
    </w:rPr>
  </w:style>
  <w:style w:type="paragraph" w:styleId="Heading3">
    <w:name w:val="heading 3"/>
    <w:basedOn w:val="Normal"/>
    <w:next w:val="Normal"/>
    <w:qFormat/>
    <w:rsid w:val="002C7BBB"/>
    <w:pPr>
      <w:keepNext/>
      <w:spacing w:before="240" w:after="60"/>
      <w:outlineLvl w:val="2"/>
    </w:pPr>
    <w:rPr>
      <w:rFonts w:cs="Arial"/>
      <w:b/>
      <w:bCs/>
      <w:sz w:val="26"/>
      <w:szCs w:val="26"/>
    </w:rPr>
  </w:style>
  <w:style w:type="paragraph" w:styleId="Heading4">
    <w:name w:val="heading 4"/>
    <w:basedOn w:val="Normal"/>
    <w:next w:val="Normal"/>
    <w:qFormat/>
    <w:rsid w:val="002C7BBB"/>
    <w:pPr>
      <w:keepNext/>
      <w:spacing w:before="240" w:after="60"/>
      <w:outlineLvl w:val="3"/>
    </w:pPr>
    <w:rPr>
      <w:b/>
      <w:bCs/>
      <w:sz w:val="28"/>
      <w:szCs w:val="28"/>
    </w:rPr>
  </w:style>
  <w:style w:type="paragraph" w:styleId="Heading5">
    <w:name w:val="heading 5"/>
    <w:basedOn w:val="Normal"/>
    <w:next w:val="Normal"/>
    <w:qFormat/>
    <w:rsid w:val="002C7BBB"/>
    <w:pPr>
      <w:spacing w:before="240" w:after="60"/>
      <w:outlineLvl w:val="4"/>
    </w:pPr>
    <w:rPr>
      <w:b/>
      <w:bCs/>
      <w:i/>
      <w:iCs/>
      <w:sz w:val="26"/>
      <w:szCs w:val="26"/>
    </w:rPr>
  </w:style>
  <w:style w:type="paragraph" w:styleId="Heading6">
    <w:name w:val="heading 6"/>
    <w:basedOn w:val="Normal"/>
    <w:next w:val="Normal"/>
    <w:qFormat/>
    <w:rsid w:val="002C7BBB"/>
    <w:pPr>
      <w:spacing w:before="240" w:after="60"/>
      <w:outlineLvl w:val="5"/>
    </w:pPr>
    <w:rPr>
      <w:b/>
      <w:bCs/>
      <w:sz w:val="22"/>
      <w:szCs w:val="22"/>
    </w:rPr>
  </w:style>
  <w:style w:type="paragraph" w:styleId="Heading7">
    <w:name w:val="heading 7"/>
    <w:basedOn w:val="Normal"/>
    <w:next w:val="Normal"/>
    <w:qFormat/>
    <w:rsid w:val="002C7BBB"/>
    <w:pPr>
      <w:spacing w:before="240" w:after="60"/>
      <w:outlineLvl w:val="6"/>
    </w:pPr>
  </w:style>
  <w:style w:type="paragraph" w:styleId="Heading8">
    <w:name w:val="heading 8"/>
    <w:basedOn w:val="Normal"/>
    <w:next w:val="Normal"/>
    <w:qFormat/>
    <w:rsid w:val="002C7BBB"/>
    <w:pPr>
      <w:spacing w:before="240" w:after="60"/>
      <w:outlineLvl w:val="7"/>
    </w:pPr>
    <w:rPr>
      <w:i/>
      <w:iCs/>
    </w:rPr>
  </w:style>
  <w:style w:type="paragraph" w:styleId="Heading9">
    <w:name w:val="heading 9"/>
    <w:basedOn w:val="Normal"/>
    <w:next w:val="Normal"/>
    <w:qFormat/>
    <w:rsid w:val="002C7BBB"/>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50790"/>
    <w:pPr>
      <w:tabs>
        <w:tab w:val="center" w:pos="4320"/>
        <w:tab w:val="right" w:pos="8640"/>
      </w:tabs>
    </w:pPr>
  </w:style>
  <w:style w:type="paragraph" w:styleId="Footer">
    <w:name w:val="footer"/>
    <w:basedOn w:val="Normal"/>
    <w:rsid w:val="00450790"/>
    <w:pPr>
      <w:tabs>
        <w:tab w:val="center" w:pos="4320"/>
        <w:tab w:val="right" w:pos="8640"/>
      </w:tabs>
    </w:pPr>
  </w:style>
  <w:style w:type="character" w:styleId="PageNumber">
    <w:name w:val="page number"/>
    <w:basedOn w:val="DefaultParagraphFont"/>
    <w:rsid w:val="00450790"/>
  </w:style>
  <w:style w:type="character" w:styleId="Hyperlink">
    <w:name w:val="Hyperlink"/>
    <w:basedOn w:val="DefaultParagraphFont"/>
    <w:uiPriority w:val="99"/>
    <w:rsid w:val="00BF0044"/>
    <w:rPr>
      <w:color w:val="0000FF"/>
      <w:u w:val="single"/>
    </w:rPr>
  </w:style>
  <w:style w:type="paragraph" w:styleId="ListParagraph">
    <w:name w:val="List Paragraph"/>
    <w:basedOn w:val="Normal"/>
    <w:uiPriority w:val="34"/>
    <w:qFormat/>
    <w:rsid w:val="007534D1"/>
    <w:pPr>
      <w:ind w:left="720"/>
    </w:pPr>
  </w:style>
  <w:style w:type="character" w:styleId="CommentReference">
    <w:name w:val="annotation reference"/>
    <w:basedOn w:val="DefaultParagraphFont"/>
    <w:semiHidden/>
    <w:rsid w:val="009441C7"/>
    <w:rPr>
      <w:sz w:val="16"/>
      <w:szCs w:val="16"/>
    </w:rPr>
  </w:style>
  <w:style w:type="paragraph" w:styleId="CommentText">
    <w:name w:val="annotation text"/>
    <w:basedOn w:val="Normal"/>
    <w:semiHidden/>
    <w:rsid w:val="009441C7"/>
    <w:rPr>
      <w:szCs w:val="20"/>
    </w:rPr>
  </w:style>
  <w:style w:type="paragraph" w:styleId="CommentSubject">
    <w:name w:val="annotation subject"/>
    <w:basedOn w:val="CommentText"/>
    <w:next w:val="CommentText"/>
    <w:semiHidden/>
    <w:rsid w:val="009441C7"/>
    <w:rPr>
      <w:b/>
      <w:bCs/>
    </w:rPr>
  </w:style>
  <w:style w:type="paragraph" w:styleId="BalloonText">
    <w:name w:val="Balloon Text"/>
    <w:basedOn w:val="Normal"/>
    <w:semiHidden/>
    <w:rsid w:val="009441C7"/>
    <w:rPr>
      <w:rFonts w:ascii="Tahoma" w:hAnsi="Tahoma" w:cs="Tahoma"/>
      <w:sz w:val="16"/>
      <w:szCs w:val="16"/>
    </w:rPr>
  </w:style>
  <w:style w:type="paragraph" w:styleId="Title">
    <w:name w:val="Title"/>
    <w:basedOn w:val="Normal"/>
    <w:link w:val="TitleChar"/>
    <w:uiPriority w:val="10"/>
    <w:qFormat/>
    <w:rsid w:val="00721B11"/>
    <w:pPr>
      <w:spacing w:after="240"/>
      <w:jc w:val="left"/>
    </w:pPr>
    <w:rPr>
      <w:rFonts w:ascii="Century Gothic" w:hAnsi="Century Gothic"/>
      <w:b/>
      <w:sz w:val="36"/>
      <w:szCs w:val="36"/>
    </w:rPr>
  </w:style>
  <w:style w:type="paragraph" w:styleId="BodyText">
    <w:name w:val="Body Text"/>
    <w:basedOn w:val="Normal"/>
    <w:rsid w:val="00E7434D"/>
    <w:pPr>
      <w:spacing w:before="240"/>
    </w:pPr>
    <w:rPr>
      <w:rFonts w:cs="Arial"/>
      <w:szCs w:val="20"/>
    </w:rPr>
  </w:style>
  <w:style w:type="paragraph" w:styleId="ListBullet">
    <w:name w:val="List Bullet"/>
    <w:basedOn w:val="BodyText"/>
    <w:rsid w:val="00E7434D"/>
    <w:pPr>
      <w:numPr>
        <w:numId w:val="3"/>
      </w:numPr>
      <w:spacing w:before="0"/>
    </w:pPr>
  </w:style>
  <w:style w:type="paragraph" w:styleId="ListNumber">
    <w:name w:val="List Number"/>
    <w:basedOn w:val="BodyText"/>
    <w:rsid w:val="00E7434D"/>
    <w:pPr>
      <w:numPr>
        <w:ilvl w:val="1"/>
        <w:numId w:val="3"/>
      </w:numPr>
      <w:tabs>
        <w:tab w:val="clear" w:pos="1440"/>
        <w:tab w:val="num" w:pos="720"/>
      </w:tabs>
      <w:spacing w:before="0"/>
      <w:ind w:left="720"/>
    </w:pPr>
  </w:style>
  <w:style w:type="paragraph" w:customStyle="1" w:styleId="Activity1">
    <w:name w:val="Activity 1"/>
    <w:basedOn w:val="Heading2"/>
    <w:rsid w:val="000F04C1"/>
    <w:pPr>
      <w:numPr>
        <w:numId w:val="4"/>
      </w:numPr>
      <w:outlineLvl w:val="0"/>
    </w:pPr>
  </w:style>
  <w:style w:type="paragraph" w:customStyle="1" w:styleId="Activity2">
    <w:name w:val="Activity 2"/>
    <w:basedOn w:val="BodyText"/>
    <w:rsid w:val="000F04C1"/>
    <w:pPr>
      <w:numPr>
        <w:ilvl w:val="1"/>
        <w:numId w:val="4"/>
      </w:numPr>
    </w:pPr>
  </w:style>
  <w:style w:type="paragraph" w:customStyle="1" w:styleId="Figure">
    <w:name w:val="Figure"/>
    <w:basedOn w:val="Normal"/>
    <w:rsid w:val="00315D78"/>
    <w:pPr>
      <w:spacing w:before="240"/>
      <w:jc w:val="center"/>
    </w:pPr>
    <w:rPr>
      <w:rFonts w:cs="Arial"/>
      <w:szCs w:val="20"/>
    </w:rPr>
  </w:style>
  <w:style w:type="paragraph" w:customStyle="1" w:styleId="Fg">
    <w:name w:val="Fg"/>
    <w:basedOn w:val="Normal"/>
    <w:rsid w:val="00315D78"/>
    <w:pPr>
      <w:jc w:val="center"/>
    </w:pPr>
    <w:rPr>
      <w:rFonts w:cs="Arial"/>
      <w:szCs w:val="20"/>
    </w:rPr>
  </w:style>
  <w:style w:type="paragraph" w:customStyle="1" w:styleId="Activity3">
    <w:name w:val="Activity 3"/>
    <w:basedOn w:val="Activity2"/>
    <w:rsid w:val="000F04C1"/>
    <w:pPr>
      <w:numPr>
        <w:ilvl w:val="2"/>
      </w:numPr>
    </w:pPr>
  </w:style>
  <w:style w:type="table" w:styleId="TableGrid">
    <w:name w:val="Table Grid"/>
    <w:basedOn w:val="TableNormal"/>
    <w:uiPriority w:val="39"/>
    <w:rsid w:val="00372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2A2FA2"/>
    <w:pPr>
      <w:jc w:val="center"/>
    </w:pPr>
    <w:rPr>
      <w:b/>
      <w:bCs/>
      <w:szCs w:val="18"/>
    </w:rPr>
  </w:style>
  <w:style w:type="character" w:customStyle="1" w:styleId="HeaderChar">
    <w:name w:val="Header Char"/>
    <w:basedOn w:val="DefaultParagraphFont"/>
    <w:link w:val="Header"/>
    <w:rsid w:val="00463AFF"/>
    <w:rPr>
      <w:rFonts w:ascii="Arial" w:hAnsi="Arial"/>
      <w:szCs w:val="24"/>
    </w:rPr>
  </w:style>
  <w:style w:type="character" w:styleId="FollowedHyperlink">
    <w:name w:val="FollowedHyperlink"/>
    <w:basedOn w:val="DefaultParagraphFont"/>
    <w:semiHidden/>
    <w:unhideWhenUsed/>
    <w:rsid w:val="00C2061A"/>
    <w:rPr>
      <w:color w:val="800080" w:themeColor="followedHyperlink"/>
      <w:u w:val="single"/>
    </w:rPr>
  </w:style>
  <w:style w:type="character" w:customStyle="1" w:styleId="TitleChar">
    <w:name w:val="Title Char"/>
    <w:basedOn w:val="DefaultParagraphFont"/>
    <w:link w:val="Title"/>
    <w:uiPriority w:val="10"/>
    <w:rsid w:val="006E021F"/>
    <w:rPr>
      <w:rFonts w:ascii="Century Gothic" w:hAnsi="Century Gothic"/>
      <w:b/>
      <w:sz w:val="36"/>
      <w:szCs w:val="36"/>
    </w:rPr>
  </w:style>
  <w:style w:type="paragraph" w:customStyle="1" w:styleId="Content">
    <w:name w:val="Content"/>
    <w:basedOn w:val="BodyText"/>
    <w:qFormat/>
    <w:rsid w:val="006E021F"/>
    <w:pPr>
      <w:spacing w:before="200"/>
      <w:ind w:left="3600" w:right="360"/>
    </w:pPr>
    <w:rPr>
      <w:rFonts w:asciiTheme="minorHAnsi" w:eastAsiaTheme="minorEastAsia" w:hAnsiTheme="minorHAnsi"/>
      <w:color w:val="000000"/>
      <w:sz w:val="22"/>
    </w:rPr>
  </w:style>
  <w:style w:type="paragraph" w:styleId="NormalWeb">
    <w:name w:val="Normal (Web)"/>
    <w:basedOn w:val="Normal"/>
    <w:rsid w:val="006F4089"/>
    <w:pPr>
      <w:spacing w:before="100" w:beforeAutospacing="1" w:after="100" w:afterAutospacing="1"/>
      <w:jc w:val="left"/>
    </w:pPr>
    <w:rPr>
      <w:rFonts w:ascii="Arial Unicode MS" w:eastAsia="Arial Unicode MS" w:hAnsi="Arial Unicode MS" w:cs="Arial Unicode MS"/>
      <w:sz w:val="24"/>
    </w:rPr>
  </w:style>
  <w:style w:type="character" w:customStyle="1" w:styleId="highele">
    <w:name w:val="highele"/>
    <w:basedOn w:val="DefaultParagraphFont"/>
    <w:rsid w:val="004A57C7"/>
  </w:style>
  <w:style w:type="character" w:customStyle="1" w:styleId="apple-converted-space">
    <w:name w:val="apple-converted-space"/>
    <w:basedOn w:val="DefaultParagraphFont"/>
    <w:rsid w:val="004A57C7"/>
  </w:style>
  <w:style w:type="character" w:customStyle="1" w:styleId="highatt">
    <w:name w:val="highatt"/>
    <w:basedOn w:val="DefaultParagraphFont"/>
    <w:rsid w:val="004A57C7"/>
  </w:style>
  <w:style w:type="character" w:customStyle="1" w:styleId="highval">
    <w:name w:val="highval"/>
    <w:basedOn w:val="DefaultParagraphFont"/>
    <w:rsid w:val="004A5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2200">
      <w:bodyDiv w:val="1"/>
      <w:marLeft w:val="0"/>
      <w:marRight w:val="0"/>
      <w:marTop w:val="0"/>
      <w:marBottom w:val="0"/>
      <w:divBdr>
        <w:top w:val="none" w:sz="0" w:space="0" w:color="auto"/>
        <w:left w:val="none" w:sz="0" w:space="0" w:color="auto"/>
        <w:bottom w:val="none" w:sz="0" w:space="0" w:color="auto"/>
        <w:right w:val="none" w:sz="0" w:space="0" w:color="auto"/>
      </w:divBdr>
      <w:divsChild>
        <w:div w:id="85274113">
          <w:marLeft w:val="547"/>
          <w:marRight w:val="0"/>
          <w:marTop w:val="96"/>
          <w:marBottom w:val="0"/>
          <w:divBdr>
            <w:top w:val="none" w:sz="0" w:space="0" w:color="auto"/>
            <w:left w:val="none" w:sz="0" w:space="0" w:color="auto"/>
            <w:bottom w:val="none" w:sz="0" w:space="0" w:color="auto"/>
            <w:right w:val="none" w:sz="0" w:space="0" w:color="auto"/>
          </w:divBdr>
        </w:div>
      </w:divsChild>
    </w:div>
    <w:div w:id="1039285798">
      <w:bodyDiv w:val="1"/>
      <w:marLeft w:val="0"/>
      <w:marRight w:val="0"/>
      <w:marTop w:val="0"/>
      <w:marBottom w:val="0"/>
      <w:divBdr>
        <w:top w:val="none" w:sz="0" w:space="0" w:color="auto"/>
        <w:left w:val="none" w:sz="0" w:space="0" w:color="auto"/>
        <w:bottom w:val="none" w:sz="0" w:space="0" w:color="auto"/>
        <w:right w:val="none" w:sz="0" w:space="0" w:color="auto"/>
      </w:divBdr>
      <w:divsChild>
        <w:div w:id="105539787">
          <w:marLeft w:val="1526"/>
          <w:marRight w:val="0"/>
          <w:marTop w:val="115"/>
          <w:marBottom w:val="0"/>
          <w:divBdr>
            <w:top w:val="none" w:sz="0" w:space="0" w:color="auto"/>
            <w:left w:val="none" w:sz="0" w:space="0" w:color="auto"/>
            <w:bottom w:val="none" w:sz="0" w:space="0" w:color="auto"/>
            <w:right w:val="none" w:sz="0" w:space="0" w:color="auto"/>
          </w:divBdr>
        </w:div>
        <w:div w:id="1200586712">
          <w:marLeft w:val="1526"/>
          <w:marRight w:val="0"/>
          <w:marTop w:val="115"/>
          <w:marBottom w:val="0"/>
          <w:divBdr>
            <w:top w:val="none" w:sz="0" w:space="0" w:color="auto"/>
            <w:left w:val="none" w:sz="0" w:space="0" w:color="auto"/>
            <w:bottom w:val="none" w:sz="0" w:space="0" w:color="auto"/>
            <w:right w:val="none" w:sz="0" w:space="0" w:color="auto"/>
          </w:divBdr>
        </w:div>
        <w:div w:id="1480000191">
          <w:marLeft w:val="547"/>
          <w:marRight w:val="0"/>
          <w:marTop w:val="96"/>
          <w:marBottom w:val="0"/>
          <w:divBdr>
            <w:top w:val="none" w:sz="0" w:space="0" w:color="auto"/>
            <w:left w:val="none" w:sz="0" w:space="0" w:color="auto"/>
            <w:bottom w:val="none" w:sz="0" w:space="0" w:color="auto"/>
            <w:right w:val="none" w:sz="0" w:space="0" w:color="auto"/>
          </w:divBdr>
        </w:div>
        <w:div w:id="1487355797">
          <w:marLeft w:val="1526"/>
          <w:marRight w:val="0"/>
          <w:marTop w:val="115"/>
          <w:marBottom w:val="0"/>
          <w:divBdr>
            <w:top w:val="none" w:sz="0" w:space="0" w:color="auto"/>
            <w:left w:val="none" w:sz="0" w:space="0" w:color="auto"/>
            <w:bottom w:val="none" w:sz="0" w:space="0" w:color="auto"/>
            <w:right w:val="none" w:sz="0" w:space="0" w:color="auto"/>
          </w:divBdr>
        </w:div>
        <w:div w:id="1876385245">
          <w:marLeft w:val="1526"/>
          <w:marRight w:val="0"/>
          <w:marTop w:val="115"/>
          <w:marBottom w:val="0"/>
          <w:divBdr>
            <w:top w:val="none" w:sz="0" w:space="0" w:color="auto"/>
            <w:left w:val="none" w:sz="0" w:space="0" w:color="auto"/>
            <w:bottom w:val="none" w:sz="0" w:space="0" w:color="auto"/>
            <w:right w:val="none" w:sz="0" w:space="0" w:color="auto"/>
          </w:divBdr>
        </w:div>
      </w:divsChild>
    </w:div>
    <w:div w:id="1101339884">
      <w:bodyDiv w:val="1"/>
      <w:marLeft w:val="0"/>
      <w:marRight w:val="0"/>
      <w:marTop w:val="0"/>
      <w:marBottom w:val="0"/>
      <w:divBdr>
        <w:top w:val="none" w:sz="0" w:space="0" w:color="auto"/>
        <w:left w:val="none" w:sz="0" w:space="0" w:color="auto"/>
        <w:bottom w:val="none" w:sz="0" w:space="0" w:color="auto"/>
        <w:right w:val="none" w:sz="0" w:space="0" w:color="auto"/>
      </w:divBdr>
      <w:divsChild>
        <w:div w:id="1671061369">
          <w:marLeft w:val="547"/>
          <w:marRight w:val="0"/>
          <w:marTop w:val="96"/>
          <w:marBottom w:val="0"/>
          <w:divBdr>
            <w:top w:val="none" w:sz="0" w:space="0" w:color="auto"/>
            <w:left w:val="none" w:sz="0" w:space="0" w:color="auto"/>
            <w:bottom w:val="none" w:sz="0" w:space="0" w:color="auto"/>
            <w:right w:val="none" w:sz="0" w:space="0" w:color="auto"/>
          </w:divBdr>
        </w:div>
      </w:divsChild>
    </w:div>
    <w:div w:id="1305163380">
      <w:bodyDiv w:val="1"/>
      <w:marLeft w:val="0"/>
      <w:marRight w:val="0"/>
      <w:marTop w:val="0"/>
      <w:marBottom w:val="0"/>
      <w:divBdr>
        <w:top w:val="none" w:sz="0" w:space="0" w:color="auto"/>
        <w:left w:val="none" w:sz="0" w:space="0" w:color="auto"/>
        <w:bottom w:val="none" w:sz="0" w:space="0" w:color="auto"/>
        <w:right w:val="none" w:sz="0" w:space="0" w:color="auto"/>
      </w:divBdr>
      <w:divsChild>
        <w:div w:id="1130634424">
          <w:marLeft w:val="547"/>
          <w:marRight w:val="0"/>
          <w:marTop w:val="96"/>
          <w:marBottom w:val="0"/>
          <w:divBdr>
            <w:top w:val="none" w:sz="0" w:space="0" w:color="auto"/>
            <w:left w:val="none" w:sz="0" w:space="0" w:color="auto"/>
            <w:bottom w:val="none" w:sz="0" w:space="0" w:color="auto"/>
            <w:right w:val="none" w:sz="0" w:space="0" w:color="auto"/>
          </w:divBdr>
        </w:div>
      </w:divsChild>
    </w:div>
    <w:div w:id="1494763568">
      <w:bodyDiv w:val="1"/>
      <w:marLeft w:val="0"/>
      <w:marRight w:val="0"/>
      <w:marTop w:val="0"/>
      <w:marBottom w:val="0"/>
      <w:divBdr>
        <w:top w:val="none" w:sz="0" w:space="0" w:color="auto"/>
        <w:left w:val="none" w:sz="0" w:space="0" w:color="auto"/>
        <w:bottom w:val="none" w:sz="0" w:space="0" w:color="auto"/>
        <w:right w:val="none" w:sz="0" w:space="0" w:color="auto"/>
      </w:divBdr>
    </w:div>
    <w:div w:id="1500464591">
      <w:bodyDiv w:val="1"/>
      <w:marLeft w:val="0"/>
      <w:marRight w:val="0"/>
      <w:marTop w:val="0"/>
      <w:marBottom w:val="0"/>
      <w:divBdr>
        <w:top w:val="none" w:sz="0" w:space="0" w:color="auto"/>
        <w:left w:val="none" w:sz="0" w:space="0" w:color="auto"/>
        <w:bottom w:val="none" w:sz="0" w:space="0" w:color="auto"/>
        <w:right w:val="none" w:sz="0" w:space="0" w:color="auto"/>
      </w:divBdr>
    </w:div>
    <w:div w:id="1613053479">
      <w:bodyDiv w:val="1"/>
      <w:marLeft w:val="0"/>
      <w:marRight w:val="0"/>
      <w:marTop w:val="0"/>
      <w:marBottom w:val="0"/>
      <w:divBdr>
        <w:top w:val="none" w:sz="0" w:space="0" w:color="auto"/>
        <w:left w:val="none" w:sz="0" w:space="0" w:color="auto"/>
        <w:bottom w:val="none" w:sz="0" w:space="0" w:color="auto"/>
        <w:right w:val="none" w:sz="0" w:space="0" w:color="auto"/>
      </w:divBdr>
      <w:divsChild>
        <w:div w:id="587151757">
          <w:marLeft w:val="547"/>
          <w:marRight w:val="0"/>
          <w:marTop w:val="96"/>
          <w:marBottom w:val="0"/>
          <w:divBdr>
            <w:top w:val="none" w:sz="0" w:space="0" w:color="auto"/>
            <w:left w:val="none" w:sz="0" w:space="0" w:color="auto"/>
            <w:bottom w:val="none" w:sz="0" w:space="0" w:color="auto"/>
            <w:right w:val="none" w:sz="0" w:space="0" w:color="auto"/>
          </w:divBdr>
        </w:div>
      </w:divsChild>
    </w:div>
    <w:div w:id="1627079059">
      <w:bodyDiv w:val="1"/>
      <w:marLeft w:val="0"/>
      <w:marRight w:val="0"/>
      <w:marTop w:val="0"/>
      <w:marBottom w:val="0"/>
      <w:divBdr>
        <w:top w:val="none" w:sz="0" w:space="0" w:color="auto"/>
        <w:left w:val="none" w:sz="0" w:space="0" w:color="auto"/>
        <w:bottom w:val="none" w:sz="0" w:space="0" w:color="auto"/>
        <w:right w:val="none" w:sz="0" w:space="0" w:color="auto"/>
      </w:divBdr>
      <w:divsChild>
        <w:div w:id="1359696491">
          <w:marLeft w:val="547"/>
          <w:marRight w:val="0"/>
          <w:marTop w:val="96"/>
          <w:marBottom w:val="0"/>
          <w:divBdr>
            <w:top w:val="none" w:sz="0" w:space="0" w:color="auto"/>
            <w:left w:val="none" w:sz="0" w:space="0" w:color="auto"/>
            <w:bottom w:val="none" w:sz="0" w:space="0" w:color="auto"/>
            <w:right w:val="none" w:sz="0" w:space="0" w:color="auto"/>
          </w:divBdr>
        </w:div>
      </w:divsChild>
    </w:div>
    <w:div w:id="1732581769">
      <w:bodyDiv w:val="1"/>
      <w:marLeft w:val="0"/>
      <w:marRight w:val="0"/>
      <w:marTop w:val="0"/>
      <w:marBottom w:val="0"/>
      <w:divBdr>
        <w:top w:val="none" w:sz="0" w:space="0" w:color="auto"/>
        <w:left w:val="none" w:sz="0" w:space="0" w:color="auto"/>
        <w:bottom w:val="none" w:sz="0" w:space="0" w:color="auto"/>
        <w:right w:val="none" w:sz="0" w:space="0" w:color="auto"/>
      </w:divBdr>
      <w:divsChild>
        <w:div w:id="148642821">
          <w:marLeft w:val="547"/>
          <w:marRight w:val="0"/>
          <w:marTop w:val="96"/>
          <w:marBottom w:val="0"/>
          <w:divBdr>
            <w:top w:val="none" w:sz="0" w:space="0" w:color="auto"/>
            <w:left w:val="none" w:sz="0" w:space="0" w:color="auto"/>
            <w:bottom w:val="none" w:sz="0" w:space="0" w:color="auto"/>
            <w:right w:val="none" w:sz="0" w:space="0" w:color="auto"/>
          </w:divBdr>
        </w:div>
        <w:div w:id="160195191">
          <w:marLeft w:val="1166"/>
          <w:marRight w:val="0"/>
          <w:marTop w:val="77"/>
          <w:marBottom w:val="0"/>
          <w:divBdr>
            <w:top w:val="none" w:sz="0" w:space="0" w:color="auto"/>
            <w:left w:val="none" w:sz="0" w:space="0" w:color="auto"/>
            <w:bottom w:val="none" w:sz="0" w:space="0" w:color="auto"/>
            <w:right w:val="none" w:sz="0" w:space="0" w:color="auto"/>
          </w:divBdr>
        </w:div>
        <w:div w:id="166142372">
          <w:marLeft w:val="1166"/>
          <w:marRight w:val="0"/>
          <w:marTop w:val="77"/>
          <w:marBottom w:val="0"/>
          <w:divBdr>
            <w:top w:val="none" w:sz="0" w:space="0" w:color="auto"/>
            <w:left w:val="none" w:sz="0" w:space="0" w:color="auto"/>
            <w:bottom w:val="none" w:sz="0" w:space="0" w:color="auto"/>
            <w:right w:val="none" w:sz="0" w:space="0" w:color="auto"/>
          </w:divBdr>
        </w:div>
        <w:div w:id="483545313">
          <w:marLeft w:val="1166"/>
          <w:marRight w:val="0"/>
          <w:marTop w:val="77"/>
          <w:marBottom w:val="0"/>
          <w:divBdr>
            <w:top w:val="none" w:sz="0" w:space="0" w:color="auto"/>
            <w:left w:val="none" w:sz="0" w:space="0" w:color="auto"/>
            <w:bottom w:val="none" w:sz="0" w:space="0" w:color="auto"/>
            <w:right w:val="none" w:sz="0" w:space="0" w:color="auto"/>
          </w:divBdr>
        </w:div>
        <w:div w:id="640774463">
          <w:marLeft w:val="1166"/>
          <w:marRight w:val="0"/>
          <w:marTop w:val="77"/>
          <w:marBottom w:val="0"/>
          <w:divBdr>
            <w:top w:val="none" w:sz="0" w:space="0" w:color="auto"/>
            <w:left w:val="none" w:sz="0" w:space="0" w:color="auto"/>
            <w:bottom w:val="none" w:sz="0" w:space="0" w:color="auto"/>
            <w:right w:val="none" w:sz="0" w:space="0" w:color="auto"/>
          </w:divBdr>
        </w:div>
        <w:div w:id="686565848">
          <w:marLeft w:val="1166"/>
          <w:marRight w:val="0"/>
          <w:marTop w:val="77"/>
          <w:marBottom w:val="0"/>
          <w:divBdr>
            <w:top w:val="none" w:sz="0" w:space="0" w:color="auto"/>
            <w:left w:val="none" w:sz="0" w:space="0" w:color="auto"/>
            <w:bottom w:val="none" w:sz="0" w:space="0" w:color="auto"/>
            <w:right w:val="none" w:sz="0" w:space="0" w:color="auto"/>
          </w:divBdr>
        </w:div>
        <w:div w:id="1454446212">
          <w:marLeft w:val="1166"/>
          <w:marRight w:val="0"/>
          <w:marTop w:val="77"/>
          <w:marBottom w:val="0"/>
          <w:divBdr>
            <w:top w:val="none" w:sz="0" w:space="0" w:color="auto"/>
            <w:left w:val="none" w:sz="0" w:space="0" w:color="auto"/>
            <w:bottom w:val="none" w:sz="0" w:space="0" w:color="auto"/>
            <w:right w:val="none" w:sz="0" w:space="0" w:color="auto"/>
          </w:divBdr>
        </w:div>
        <w:div w:id="1669598433">
          <w:marLeft w:val="1166"/>
          <w:marRight w:val="0"/>
          <w:marTop w:val="77"/>
          <w:marBottom w:val="0"/>
          <w:divBdr>
            <w:top w:val="none" w:sz="0" w:space="0" w:color="auto"/>
            <w:left w:val="none" w:sz="0" w:space="0" w:color="auto"/>
            <w:bottom w:val="none" w:sz="0" w:space="0" w:color="auto"/>
            <w:right w:val="none" w:sz="0" w:space="0" w:color="auto"/>
          </w:divBdr>
        </w:div>
      </w:divsChild>
    </w:div>
    <w:div w:id="1809739235">
      <w:bodyDiv w:val="1"/>
      <w:marLeft w:val="0"/>
      <w:marRight w:val="0"/>
      <w:marTop w:val="0"/>
      <w:marBottom w:val="0"/>
      <w:divBdr>
        <w:top w:val="none" w:sz="0" w:space="0" w:color="auto"/>
        <w:left w:val="none" w:sz="0" w:space="0" w:color="auto"/>
        <w:bottom w:val="none" w:sz="0" w:space="0" w:color="auto"/>
        <w:right w:val="none" w:sz="0" w:space="0" w:color="auto"/>
      </w:divBdr>
    </w:div>
    <w:div w:id="1840659545">
      <w:bodyDiv w:val="1"/>
      <w:marLeft w:val="0"/>
      <w:marRight w:val="0"/>
      <w:marTop w:val="0"/>
      <w:marBottom w:val="0"/>
      <w:divBdr>
        <w:top w:val="none" w:sz="0" w:space="0" w:color="auto"/>
        <w:left w:val="none" w:sz="0" w:space="0" w:color="auto"/>
        <w:bottom w:val="none" w:sz="0" w:space="0" w:color="auto"/>
        <w:right w:val="none" w:sz="0" w:space="0" w:color="auto"/>
      </w:divBdr>
      <w:divsChild>
        <w:div w:id="128405544">
          <w:marLeft w:val="547"/>
          <w:marRight w:val="0"/>
          <w:marTop w:val="96"/>
          <w:marBottom w:val="0"/>
          <w:divBdr>
            <w:top w:val="none" w:sz="0" w:space="0" w:color="auto"/>
            <w:left w:val="none" w:sz="0" w:space="0" w:color="auto"/>
            <w:bottom w:val="none" w:sz="0" w:space="0" w:color="auto"/>
            <w:right w:val="none" w:sz="0" w:space="0" w:color="auto"/>
          </w:divBdr>
        </w:div>
        <w:div w:id="274213033">
          <w:marLeft w:val="547"/>
          <w:marRight w:val="0"/>
          <w:marTop w:val="96"/>
          <w:marBottom w:val="0"/>
          <w:divBdr>
            <w:top w:val="none" w:sz="0" w:space="0" w:color="auto"/>
            <w:left w:val="none" w:sz="0" w:space="0" w:color="auto"/>
            <w:bottom w:val="none" w:sz="0" w:space="0" w:color="auto"/>
            <w:right w:val="none" w:sz="0" w:space="0" w:color="auto"/>
          </w:divBdr>
        </w:div>
        <w:div w:id="653067501">
          <w:marLeft w:val="547"/>
          <w:marRight w:val="0"/>
          <w:marTop w:val="96"/>
          <w:marBottom w:val="0"/>
          <w:divBdr>
            <w:top w:val="none" w:sz="0" w:space="0" w:color="auto"/>
            <w:left w:val="none" w:sz="0" w:space="0" w:color="auto"/>
            <w:bottom w:val="none" w:sz="0" w:space="0" w:color="auto"/>
            <w:right w:val="none" w:sz="0" w:space="0" w:color="auto"/>
          </w:divBdr>
        </w:div>
        <w:div w:id="968517015">
          <w:marLeft w:val="547"/>
          <w:marRight w:val="0"/>
          <w:marTop w:val="96"/>
          <w:marBottom w:val="0"/>
          <w:divBdr>
            <w:top w:val="none" w:sz="0" w:space="0" w:color="auto"/>
            <w:left w:val="none" w:sz="0" w:space="0" w:color="auto"/>
            <w:bottom w:val="none" w:sz="0" w:space="0" w:color="auto"/>
            <w:right w:val="none" w:sz="0" w:space="0" w:color="auto"/>
          </w:divBdr>
        </w:div>
        <w:div w:id="1735201833">
          <w:marLeft w:val="547"/>
          <w:marRight w:val="0"/>
          <w:marTop w:val="96"/>
          <w:marBottom w:val="0"/>
          <w:divBdr>
            <w:top w:val="none" w:sz="0" w:space="0" w:color="auto"/>
            <w:left w:val="none" w:sz="0" w:space="0" w:color="auto"/>
            <w:bottom w:val="none" w:sz="0" w:space="0" w:color="auto"/>
            <w:right w:val="none" w:sz="0" w:space="0" w:color="auto"/>
          </w:divBdr>
        </w:div>
        <w:div w:id="1754667369">
          <w:marLeft w:val="547"/>
          <w:marRight w:val="0"/>
          <w:marTop w:val="96"/>
          <w:marBottom w:val="0"/>
          <w:divBdr>
            <w:top w:val="none" w:sz="0" w:space="0" w:color="auto"/>
            <w:left w:val="none" w:sz="0" w:space="0" w:color="auto"/>
            <w:bottom w:val="none" w:sz="0" w:space="0" w:color="auto"/>
            <w:right w:val="none" w:sz="0" w:space="0" w:color="auto"/>
          </w:divBdr>
        </w:div>
        <w:div w:id="1818262296">
          <w:marLeft w:val="547"/>
          <w:marRight w:val="0"/>
          <w:marTop w:val="96"/>
          <w:marBottom w:val="0"/>
          <w:divBdr>
            <w:top w:val="none" w:sz="0" w:space="0" w:color="auto"/>
            <w:left w:val="none" w:sz="0" w:space="0" w:color="auto"/>
            <w:bottom w:val="none" w:sz="0" w:space="0" w:color="auto"/>
            <w:right w:val="none" w:sz="0" w:space="0" w:color="auto"/>
          </w:divBdr>
        </w:div>
      </w:divsChild>
    </w:div>
    <w:div w:id="1965189905">
      <w:bodyDiv w:val="1"/>
      <w:marLeft w:val="0"/>
      <w:marRight w:val="0"/>
      <w:marTop w:val="0"/>
      <w:marBottom w:val="0"/>
      <w:divBdr>
        <w:top w:val="none" w:sz="0" w:space="0" w:color="auto"/>
        <w:left w:val="none" w:sz="0" w:space="0" w:color="auto"/>
        <w:bottom w:val="none" w:sz="0" w:space="0" w:color="auto"/>
        <w:right w:val="none" w:sz="0" w:space="0" w:color="auto"/>
      </w:divBdr>
      <w:divsChild>
        <w:div w:id="514080972">
          <w:marLeft w:val="547"/>
          <w:marRight w:val="0"/>
          <w:marTop w:val="96"/>
          <w:marBottom w:val="0"/>
          <w:divBdr>
            <w:top w:val="none" w:sz="0" w:space="0" w:color="auto"/>
            <w:left w:val="none" w:sz="0" w:space="0" w:color="auto"/>
            <w:bottom w:val="none" w:sz="0" w:space="0" w:color="auto"/>
            <w:right w:val="none" w:sz="0" w:space="0" w:color="auto"/>
          </w:divBdr>
        </w:div>
      </w:divsChild>
    </w:div>
    <w:div w:id="2139175372">
      <w:bodyDiv w:val="1"/>
      <w:marLeft w:val="0"/>
      <w:marRight w:val="0"/>
      <w:marTop w:val="0"/>
      <w:marBottom w:val="0"/>
      <w:divBdr>
        <w:top w:val="none" w:sz="0" w:space="0" w:color="auto"/>
        <w:left w:val="none" w:sz="0" w:space="0" w:color="auto"/>
        <w:bottom w:val="none" w:sz="0" w:space="0" w:color="auto"/>
        <w:right w:val="none" w:sz="0" w:space="0" w:color="auto"/>
      </w:divBdr>
      <w:divsChild>
        <w:div w:id="24623278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Gagarin,%20Phoebe%20Ria%20L\New%20CWR%20Templates\01%20Laboratory%20Exercis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3A6943-3A79-4184-A1DE-455AF4E05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 Laboratory Exercise.dotx</Template>
  <TotalTime>37</TotalTime>
  <Pages>1</Pages>
  <Words>845</Words>
  <Characters>4819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Laboratory Exercise #1</vt:lpstr>
    </vt:vector>
  </TitlesOfParts>
  <Company>STI</Company>
  <LinksUpToDate>false</LinksUpToDate>
  <CharactersWithSpaces>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Exercise #1</dc:title>
  <dc:creator>Beronika Pena</dc:creator>
  <cp:lastModifiedBy>Elico, Ryan (Student)</cp:lastModifiedBy>
  <cp:revision>33</cp:revision>
  <cp:lastPrinted>2023-09-29T09:11:00Z</cp:lastPrinted>
  <dcterms:created xsi:type="dcterms:W3CDTF">2021-02-09T05:37:00Z</dcterms:created>
  <dcterms:modified xsi:type="dcterms:W3CDTF">2023-09-29T09:13:00Z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