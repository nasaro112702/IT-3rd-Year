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37E7" w14:textId="56F44CE2" w:rsidR="00292A2F" w:rsidRPr="00634A02" w:rsidRDefault="00C55CD5" w:rsidP="00641520">
      <w:pPr>
        <w:pStyle w:val="Title"/>
        <w:spacing w:after="0" w:line="360" w:lineRule="auto"/>
        <w:jc w:val="both"/>
        <w:rPr>
          <w:rFonts w:ascii="Arial" w:hAnsi="Arial" w:cs="Arial"/>
          <w:b w:val="0"/>
          <w:sz w:val="22"/>
          <w:szCs w:val="22"/>
        </w:rPr>
      </w:pPr>
      <w:r w:rsidRPr="00634A02">
        <w:rPr>
          <w:rFonts w:ascii="Arial" w:hAnsi="Arial" w:cs="Arial"/>
          <w:sz w:val="22"/>
          <w:szCs w:val="22"/>
        </w:rPr>
        <w:t>Name</w:t>
      </w:r>
      <w:r w:rsidRPr="00634A02">
        <w:rPr>
          <w:rFonts w:ascii="Arial" w:hAnsi="Arial" w:cs="Arial"/>
          <w:b w:val="0"/>
          <w:sz w:val="22"/>
          <w:szCs w:val="22"/>
        </w:rPr>
        <w:t xml:space="preserve">: </w:t>
      </w:r>
      <w:r w:rsidR="00634A02" w:rsidRPr="00634A02">
        <w:rPr>
          <w:rFonts w:ascii="Arial" w:hAnsi="Arial" w:cs="Arial"/>
          <w:b w:val="0"/>
          <w:sz w:val="22"/>
          <w:szCs w:val="22"/>
        </w:rPr>
        <w:t>Ryan C. Elico</w:t>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457D0" w:rsidRPr="00634A02">
        <w:rPr>
          <w:rFonts w:ascii="Arial" w:hAnsi="Arial" w:cs="Arial"/>
          <w:b w:val="0"/>
          <w:sz w:val="22"/>
          <w:szCs w:val="22"/>
        </w:rPr>
        <w:tab/>
      </w:r>
      <w:r w:rsidR="006457D0" w:rsidRPr="00634A02">
        <w:rPr>
          <w:rFonts w:ascii="Arial" w:hAnsi="Arial" w:cs="Arial"/>
          <w:b w:val="0"/>
          <w:sz w:val="22"/>
          <w:szCs w:val="22"/>
        </w:rPr>
        <w:tab/>
      </w:r>
      <w:r w:rsidR="00F64CC5" w:rsidRPr="00634A02">
        <w:rPr>
          <w:rFonts w:ascii="Arial" w:hAnsi="Arial" w:cs="Arial"/>
          <w:b w:val="0"/>
          <w:sz w:val="22"/>
          <w:szCs w:val="22"/>
        </w:rPr>
        <w:t xml:space="preserve">      </w:t>
      </w:r>
      <w:r w:rsidR="00634A02" w:rsidRPr="00634A02">
        <w:rPr>
          <w:rFonts w:ascii="Arial" w:hAnsi="Arial" w:cs="Arial"/>
          <w:b w:val="0"/>
          <w:sz w:val="22"/>
          <w:szCs w:val="22"/>
        </w:rPr>
        <w:tab/>
      </w:r>
      <w:r w:rsidRPr="00634A02">
        <w:rPr>
          <w:rFonts w:ascii="Arial" w:hAnsi="Arial" w:cs="Arial"/>
          <w:sz w:val="22"/>
          <w:szCs w:val="22"/>
        </w:rPr>
        <w:t>Section</w:t>
      </w:r>
      <w:r w:rsidRPr="00634A02">
        <w:rPr>
          <w:rFonts w:ascii="Arial" w:hAnsi="Arial" w:cs="Arial"/>
          <w:b w:val="0"/>
          <w:sz w:val="22"/>
          <w:szCs w:val="22"/>
        </w:rPr>
        <w:t xml:space="preserve">: </w:t>
      </w:r>
      <w:r w:rsidR="00634A02" w:rsidRPr="00634A02">
        <w:rPr>
          <w:rFonts w:ascii="Arial" w:hAnsi="Arial" w:cs="Arial"/>
          <w:b w:val="0"/>
          <w:sz w:val="22"/>
          <w:szCs w:val="22"/>
        </w:rPr>
        <w:t>BSIT – 501</w:t>
      </w:r>
    </w:p>
    <w:p w14:paraId="43417390" w14:textId="221D80F1" w:rsidR="00634A02" w:rsidRDefault="00634A02" w:rsidP="00641520">
      <w:pPr>
        <w:pStyle w:val="Title"/>
        <w:spacing w:after="0" w:line="360" w:lineRule="auto"/>
        <w:jc w:val="both"/>
        <w:rPr>
          <w:rFonts w:ascii="Arial" w:hAnsi="Arial" w:cs="Arial"/>
          <w:b w:val="0"/>
          <w:sz w:val="22"/>
          <w:szCs w:val="22"/>
        </w:rPr>
      </w:pPr>
    </w:p>
    <w:p w14:paraId="7B7400BD" w14:textId="0578E20D" w:rsidR="00891A2B" w:rsidRDefault="00510461" w:rsidP="00EC0DE8">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t>LOGGING IN</w:t>
      </w:r>
    </w:p>
    <w:p w14:paraId="0984B2F1" w14:textId="423260B5" w:rsidR="00EC0DE8" w:rsidRDefault="00EC0DE8" w:rsidP="00EC0DE8">
      <w:pPr>
        <w:pStyle w:val="Title"/>
        <w:spacing w:after="0" w:line="360" w:lineRule="auto"/>
        <w:jc w:val="both"/>
        <w:rPr>
          <w:rFonts w:ascii="Arial" w:hAnsi="Arial" w:cs="Arial"/>
          <w:sz w:val="22"/>
          <w:szCs w:val="22"/>
        </w:rPr>
      </w:pPr>
    </w:p>
    <w:p w14:paraId="21B4D519" w14:textId="7B5FF10B" w:rsidR="00EC0DE8" w:rsidRDefault="00EC0DE8" w:rsidP="004D4FBD">
      <w:pPr>
        <w:pStyle w:val="Title"/>
        <w:spacing w:after="0" w:line="360" w:lineRule="auto"/>
        <w:jc w:val="center"/>
        <w:rPr>
          <w:rFonts w:ascii="Arial" w:hAnsi="Arial" w:cs="Arial"/>
          <w:sz w:val="22"/>
          <w:szCs w:val="22"/>
        </w:rPr>
      </w:pPr>
      <w:r w:rsidRPr="00EC0DE8">
        <w:rPr>
          <w:rFonts w:ascii="Arial" w:hAnsi="Arial" w:cs="Arial"/>
          <w:noProof/>
          <w:sz w:val="22"/>
          <w:szCs w:val="22"/>
        </w:rPr>
        <w:drawing>
          <wp:inline distT="0" distB="0" distL="0" distR="0" wp14:anchorId="495FCBC7" wp14:editId="05AFE271">
            <wp:extent cx="5981371" cy="221937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11" t="34997" r="20355" b="32422"/>
                    <a:stretch/>
                  </pic:blipFill>
                  <pic:spPr bwMode="auto">
                    <a:xfrm>
                      <a:off x="0" y="0"/>
                      <a:ext cx="6018357" cy="2233097"/>
                    </a:xfrm>
                    <a:prstGeom prst="rect">
                      <a:avLst/>
                    </a:prstGeom>
                    <a:ln>
                      <a:noFill/>
                    </a:ln>
                    <a:extLst>
                      <a:ext uri="{53640926-AAD7-44D8-BBD7-CCE9431645EC}">
                        <a14:shadowObscured xmlns:a14="http://schemas.microsoft.com/office/drawing/2010/main"/>
                      </a:ext>
                    </a:extLst>
                  </pic:spPr>
                </pic:pic>
              </a:graphicData>
            </a:graphic>
          </wp:inline>
        </w:drawing>
      </w:r>
    </w:p>
    <w:p w14:paraId="2AAF2424" w14:textId="0643DA2D" w:rsidR="00704160" w:rsidRPr="00704160" w:rsidRDefault="00704160" w:rsidP="00EC0DE8">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Pr="00704160">
        <w:rPr>
          <w:rFonts w:ascii="Arial" w:hAnsi="Arial" w:cs="Arial"/>
          <w:b w:val="0"/>
          <w:sz w:val="22"/>
          <w:szCs w:val="22"/>
        </w:rPr>
        <w:t>As a student, the process of using SAP B1 begins with logging in. This involves opening a web browser and entering the URL provided by the instructor. Next, I select the assigned server and company, which are also provided by the instructor. Then, I log in using the user ID and password specific to the branch assigned to me, as each student has a unique branch assignment. It's crucial to remember to set the default branch assigned to me once I'm logged in to ensure seamless operation within SAP B1.</w:t>
      </w:r>
    </w:p>
    <w:p w14:paraId="55CD0FEF" w14:textId="2A8C5679" w:rsidR="00EC0DE8" w:rsidRDefault="00EC0DE8" w:rsidP="00EC0DE8">
      <w:pPr>
        <w:pStyle w:val="Title"/>
        <w:spacing w:after="0" w:line="360" w:lineRule="auto"/>
        <w:jc w:val="both"/>
        <w:rPr>
          <w:rFonts w:ascii="Arial" w:hAnsi="Arial" w:cs="Arial"/>
          <w:sz w:val="22"/>
          <w:szCs w:val="22"/>
        </w:rPr>
      </w:pPr>
    </w:p>
    <w:p w14:paraId="64DE2351" w14:textId="38FDBF94" w:rsidR="00DE37B0" w:rsidRDefault="00DE37B0" w:rsidP="00EC0DE8">
      <w:pPr>
        <w:pStyle w:val="Title"/>
        <w:spacing w:after="0" w:line="360" w:lineRule="auto"/>
        <w:jc w:val="both"/>
        <w:rPr>
          <w:rFonts w:ascii="Arial" w:hAnsi="Arial" w:cs="Arial"/>
          <w:sz w:val="22"/>
          <w:szCs w:val="22"/>
        </w:rPr>
      </w:pPr>
    </w:p>
    <w:p w14:paraId="79AB72D8" w14:textId="4161BFC1" w:rsidR="00DE37B0" w:rsidRDefault="00DE37B0" w:rsidP="00EC0DE8">
      <w:pPr>
        <w:pStyle w:val="Title"/>
        <w:spacing w:after="0" w:line="360" w:lineRule="auto"/>
        <w:jc w:val="both"/>
        <w:rPr>
          <w:rFonts w:ascii="Arial" w:hAnsi="Arial" w:cs="Arial"/>
          <w:sz w:val="22"/>
          <w:szCs w:val="22"/>
        </w:rPr>
      </w:pPr>
    </w:p>
    <w:p w14:paraId="5E062F8B" w14:textId="2E5ADEEF" w:rsidR="00DE37B0" w:rsidRDefault="00DE37B0" w:rsidP="00EC0DE8">
      <w:pPr>
        <w:pStyle w:val="Title"/>
        <w:spacing w:after="0" w:line="360" w:lineRule="auto"/>
        <w:jc w:val="both"/>
        <w:rPr>
          <w:rFonts w:ascii="Arial" w:hAnsi="Arial" w:cs="Arial"/>
          <w:sz w:val="22"/>
          <w:szCs w:val="22"/>
        </w:rPr>
      </w:pPr>
    </w:p>
    <w:p w14:paraId="6F273ED4" w14:textId="4FA23A35" w:rsidR="00DE37B0" w:rsidRDefault="00DE37B0" w:rsidP="00EC0DE8">
      <w:pPr>
        <w:pStyle w:val="Title"/>
        <w:spacing w:after="0" w:line="360" w:lineRule="auto"/>
        <w:jc w:val="both"/>
        <w:rPr>
          <w:rFonts w:ascii="Arial" w:hAnsi="Arial" w:cs="Arial"/>
          <w:sz w:val="22"/>
          <w:szCs w:val="22"/>
        </w:rPr>
      </w:pPr>
    </w:p>
    <w:p w14:paraId="1D9FF260" w14:textId="1C220EAA" w:rsidR="00DE37B0" w:rsidRDefault="00DE37B0" w:rsidP="00EC0DE8">
      <w:pPr>
        <w:pStyle w:val="Title"/>
        <w:spacing w:after="0" w:line="360" w:lineRule="auto"/>
        <w:jc w:val="both"/>
        <w:rPr>
          <w:rFonts w:ascii="Arial" w:hAnsi="Arial" w:cs="Arial"/>
          <w:sz w:val="22"/>
          <w:szCs w:val="22"/>
        </w:rPr>
      </w:pPr>
    </w:p>
    <w:p w14:paraId="619955AA" w14:textId="527846A7" w:rsidR="00DE37B0" w:rsidRDefault="00DE37B0" w:rsidP="00EC0DE8">
      <w:pPr>
        <w:pStyle w:val="Title"/>
        <w:spacing w:after="0" w:line="360" w:lineRule="auto"/>
        <w:jc w:val="both"/>
        <w:rPr>
          <w:rFonts w:ascii="Arial" w:hAnsi="Arial" w:cs="Arial"/>
          <w:sz w:val="22"/>
          <w:szCs w:val="22"/>
        </w:rPr>
      </w:pPr>
    </w:p>
    <w:p w14:paraId="6B3B6416" w14:textId="607B7DA7" w:rsidR="00DE37B0" w:rsidRDefault="00DE37B0" w:rsidP="00EC0DE8">
      <w:pPr>
        <w:pStyle w:val="Title"/>
        <w:spacing w:after="0" w:line="360" w:lineRule="auto"/>
        <w:jc w:val="both"/>
        <w:rPr>
          <w:rFonts w:ascii="Arial" w:hAnsi="Arial" w:cs="Arial"/>
          <w:sz w:val="22"/>
          <w:szCs w:val="22"/>
        </w:rPr>
      </w:pPr>
    </w:p>
    <w:p w14:paraId="7C904B9A" w14:textId="46B14E47" w:rsidR="00DE37B0" w:rsidRDefault="00DE37B0" w:rsidP="00EC0DE8">
      <w:pPr>
        <w:pStyle w:val="Title"/>
        <w:spacing w:after="0" w:line="360" w:lineRule="auto"/>
        <w:jc w:val="both"/>
        <w:rPr>
          <w:rFonts w:ascii="Arial" w:hAnsi="Arial" w:cs="Arial"/>
          <w:sz w:val="22"/>
          <w:szCs w:val="22"/>
        </w:rPr>
      </w:pPr>
    </w:p>
    <w:p w14:paraId="1B14D309" w14:textId="6E67F139" w:rsidR="00DE37B0" w:rsidRDefault="00DE37B0" w:rsidP="00EC0DE8">
      <w:pPr>
        <w:pStyle w:val="Title"/>
        <w:spacing w:after="0" w:line="360" w:lineRule="auto"/>
        <w:jc w:val="both"/>
        <w:rPr>
          <w:rFonts w:ascii="Arial" w:hAnsi="Arial" w:cs="Arial"/>
          <w:sz w:val="22"/>
          <w:szCs w:val="22"/>
        </w:rPr>
      </w:pPr>
    </w:p>
    <w:p w14:paraId="249E0BEC" w14:textId="5E3C2C15" w:rsidR="00D16BDB" w:rsidRDefault="00D16BDB" w:rsidP="00EC0DE8">
      <w:pPr>
        <w:pStyle w:val="Title"/>
        <w:spacing w:after="0" w:line="360" w:lineRule="auto"/>
        <w:jc w:val="both"/>
        <w:rPr>
          <w:rFonts w:ascii="Arial" w:hAnsi="Arial" w:cs="Arial"/>
          <w:sz w:val="22"/>
          <w:szCs w:val="22"/>
        </w:rPr>
      </w:pPr>
    </w:p>
    <w:p w14:paraId="4574092E" w14:textId="0F91049A" w:rsidR="00D16BDB" w:rsidRDefault="00D16BDB" w:rsidP="00EC0DE8">
      <w:pPr>
        <w:pStyle w:val="Title"/>
        <w:spacing w:after="0" w:line="360" w:lineRule="auto"/>
        <w:jc w:val="both"/>
        <w:rPr>
          <w:rFonts w:ascii="Arial" w:hAnsi="Arial" w:cs="Arial"/>
          <w:sz w:val="22"/>
          <w:szCs w:val="22"/>
        </w:rPr>
      </w:pPr>
    </w:p>
    <w:p w14:paraId="496A4815" w14:textId="0D5C3A0E" w:rsidR="00D16BDB" w:rsidRDefault="00D16BDB" w:rsidP="00EC0DE8">
      <w:pPr>
        <w:pStyle w:val="Title"/>
        <w:spacing w:after="0" w:line="360" w:lineRule="auto"/>
        <w:jc w:val="both"/>
        <w:rPr>
          <w:rFonts w:ascii="Arial" w:hAnsi="Arial" w:cs="Arial"/>
          <w:sz w:val="22"/>
          <w:szCs w:val="22"/>
        </w:rPr>
      </w:pPr>
    </w:p>
    <w:p w14:paraId="262BD832" w14:textId="7B11B6F9" w:rsidR="00D16BDB" w:rsidRDefault="00D16BDB" w:rsidP="00EC0DE8">
      <w:pPr>
        <w:pStyle w:val="Title"/>
        <w:spacing w:after="0" w:line="360" w:lineRule="auto"/>
        <w:jc w:val="both"/>
        <w:rPr>
          <w:rFonts w:ascii="Arial" w:hAnsi="Arial" w:cs="Arial"/>
          <w:sz w:val="22"/>
          <w:szCs w:val="22"/>
        </w:rPr>
      </w:pPr>
    </w:p>
    <w:p w14:paraId="71A5733A" w14:textId="7342732D" w:rsidR="00D16BDB" w:rsidRDefault="00D16BDB" w:rsidP="00EC0DE8">
      <w:pPr>
        <w:pStyle w:val="Title"/>
        <w:spacing w:after="0" w:line="360" w:lineRule="auto"/>
        <w:jc w:val="both"/>
        <w:rPr>
          <w:rFonts w:ascii="Arial" w:hAnsi="Arial" w:cs="Arial"/>
          <w:sz w:val="22"/>
          <w:szCs w:val="22"/>
        </w:rPr>
      </w:pPr>
    </w:p>
    <w:p w14:paraId="57496FF8" w14:textId="37596937" w:rsidR="00D16BDB" w:rsidRDefault="00D16BDB" w:rsidP="00EC0DE8">
      <w:pPr>
        <w:pStyle w:val="Title"/>
        <w:spacing w:after="0" w:line="360" w:lineRule="auto"/>
        <w:jc w:val="both"/>
        <w:rPr>
          <w:rFonts w:ascii="Arial" w:hAnsi="Arial" w:cs="Arial"/>
          <w:sz w:val="22"/>
          <w:szCs w:val="22"/>
        </w:rPr>
      </w:pPr>
    </w:p>
    <w:p w14:paraId="7C2640F0" w14:textId="77777777" w:rsidR="00D16BDB" w:rsidRDefault="00D16BDB" w:rsidP="00EC0DE8">
      <w:pPr>
        <w:pStyle w:val="Title"/>
        <w:spacing w:after="0" w:line="360" w:lineRule="auto"/>
        <w:jc w:val="both"/>
        <w:rPr>
          <w:rFonts w:ascii="Arial" w:hAnsi="Arial" w:cs="Arial"/>
          <w:sz w:val="22"/>
          <w:szCs w:val="22"/>
        </w:rPr>
      </w:pPr>
    </w:p>
    <w:p w14:paraId="2802B28C" w14:textId="6A6458F3" w:rsidR="00EC0DE8" w:rsidRDefault="00EC0DE8" w:rsidP="00EC0DE8">
      <w:pPr>
        <w:pStyle w:val="Title"/>
        <w:numPr>
          <w:ilvl w:val="0"/>
          <w:numId w:val="50"/>
        </w:numPr>
        <w:spacing w:after="0" w:line="360" w:lineRule="auto"/>
        <w:ind w:left="360"/>
        <w:jc w:val="both"/>
        <w:rPr>
          <w:rFonts w:ascii="Arial" w:hAnsi="Arial" w:cs="Arial"/>
          <w:sz w:val="22"/>
          <w:szCs w:val="22"/>
        </w:rPr>
      </w:pPr>
      <w:r w:rsidRPr="00EC0DE8">
        <w:rPr>
          <w:rFonts w:ascii="Arial" w:hAnsi="Arial" w:cs="Arial"/>
          <w:sz w:val="22"/>
          <w:szCs w:val="22"/>
        </w:rPr>
        <w:lastRenderedPageBreak/>
        <w:t>COMPANY DETAILS (Section 1 of Business Blueprint)</w:t>
      </w:r>
    </w:p>
    <w:p w14:paraId="1262B5FA" w14:textId="77777777" w:rsidR="00EC0DE8" w:rsidRDefault="00EC0DE8" w:rsidP="00EC0DE8">
      <w:pPr>
        <w:pStyle w:val="ListParagraph"/>
        <w:rPr>
          <w:rFonts w:cs="Arial"/>
          <w:sz w:val="22"/>
          <w:szCs w:val="22"/>
        </w:rPr>
      </w:pPr>
    </w:p>
    <w:p w14:paraId="26B53FF1" w14:textId="355B847E" w:rsidR="00EC0DE8" w:rsidRDefault="00EC0DE8" w:rsidP="00960EEB">
      <w:pPr>
        <w:pStyle w:val="Title"/>
        <w:spacing w:after="0" w:line="360" w:lineRule="auto"/>
        <w:jc w:val="center"/>
        <w:rPr>
          <w:rFonts w:ascii="Arial" w:hAnsi="Arial" w:cs="Arial"/>
          <w:sz w:val="22"/>
          <w:szCs w:val="22"/>
        </w:rPr>
      </w:pPr>
      <w:r w:rsidRPr="00EC0DE8">
        <w:rPr>
          <w:rFonts w:ascii="Arial" w:hAnsi="Arial" w:cs="Arial"/>
          <w:noProof/>
          <w:sz w:val="22"/>
          <w:szCs w:val="22"/>
        </w:rPr>
        <w:drawing>
          <wp:inline distT="0" distB="0" distL="0" distR="0" wp14:anchorId="6D4D66BD" wp14:editId="35C7CAB3">
            <wp:extent cx="3524345" cy="49850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72" t="13083" r="31314" b="9017"/>
                    <a:stretch/>
                  </pic:blipFill>
                  <pic:spPr bwMode="auto">
                    <a:xfrm>
                      <a:off x="0" y="0"/>
                      <a:ext cx="3532159" cy="4996150"/>
                    </a:xfrm>
                    <a:prstGeom prst="rect">
                      <a:avLst/>
                    </a:prstGeom>
                    <a:ln>
                      <a:noFill/>
                    </a:ln>
                    <a:extLst>
                      <a:ext uri="{53640926-AAD7-44D8-BBD7-CCE9431645EC}">
                        <a14:shadowObscured xmlns:a14="http://schemas.microsoft.com/office/drawing/2010/main"/>
                      </a:ext>
                    </a:extLst>
                  </pic:spPr>
                </pic:pic>
              </a:graphicData>
            </a:graphic>
          </wp:inline>
        </w:drawing>
      </w:r>
    </w:p>
    <w:p w14:paraId="12F6B755" w14:textId="5051C1AE" w:rsidR="00EC0DE8" w:rsidRDefault="00EC0DE8" w:rsidP="00960EEB">
      <w:pPr>
        <w:pStyle w:val="Title"/>
        <w:spacing w:after="0" w:line="360" w:lineRule="auto"/>
        <w:jc w:val="center"/>
        <w:rPr>
          <w:rFonts w:ascii="Arial" w:hAnsi="Arial" w:cs="Arial"/>
          <w:sz w:val="22"/>
          <w:szCs w:val="22"/>
        </w:rPr>
      </w:pPr>
      <w:r w:rsidRPr="00EC0DE8">
        <w:rPr>
          <w:rFonts w:ascii="Arial" w:hAnsi="Arial" w:cs="Arial"/>
          <w:noProof/>
          <w:sz w:val="22"/>
          <w:szCs w:val="22"/>
        </w:rPr>
        <w:lastRenderedPageBreak/>
        <w:drawing>
          <wp:inline distT="0" distB="0" distL="0" distR="0" wp14:anchorId="15CE56AF" wp14:editId="4586E0E1">
            <wp:extent cx="3248648" cy="480372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587" t="12739" r="32388" b="9569"/>
                    <a:stretch/>
                  </pic:blipFill>
                  <pic:spPr bwMode="auto">
                    <a:xfrm>
                      <a:off x="0" y="0"/>
                      <a:ext cx="3266640" cy="4830329"/>
                    </a:xfrm>
                    <a:prstGeom prst="rect">
                      <a:avLst/>
                    </a:prstGeom>
                    <a:ln>
                      <a:noFill/>
                    </a:ln>
                    <a:extLst>
                      <a:ext uri="{53640926-AAD7-44D8-BBD7-CCE9431645EC}">
                        <a14:shadowObscured xmlns:a14="http://schemas.microsoft.com/office/drawing/2010/main"/>
                      </a:ext>
                    </a:extLst>
                  </pic:spPr>
                </pic:pic>
              </a:graphicData>
            </a:graphic>
          </wp:inline>
        </w:drawing>
      </w:r>
    </w:p>
    <w:p w14:paraId="6B801044" w14:textId="7CD26F21" w:rsidR="00544F81" w:rsidRPr="00544F81" w:rsidRDefault="00544F81" w:rsidP="00EC0DE8">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001A7809" w:rsidRPr="001A7809">
        <w:rPr>
          <w:rFonts w:ascii="Arial" w:hAnsi="Arial" w:cs="Arial"/>
          <w:b w:val="0"/>
          <w:sz w:val="22"/>
          <w:szCs w:val="22"/>
        </w:rPr>
        <w:t>As a student using SAP Business One (SAP B1), the process of entering company details in Section 1 of the Business Blueprint begins by inputting the company name, address, and other necessary information. Next, I navigate to Administration &gt; System Initialization &gt; Company Details &gt; General Tab &gt; Local Language. Here, I observe that the Address field updates automatically based on the input in the boxes below it. I capture the company details and paste them into my document before clicking Update and proceeding to the Basic Initialization tab. In the Basic Initialization tab, I enter "Philippine Peso" in the Local Currency and System Currency fields. If this option is unavailable, I click on Define New to add the new currency. After capturing the updated Basic Initialization tab and labeling it as "Company Details," I click Update and then OK. Lastly, I check and select specific options as required, and once again, click Update and OK to complete the process.</w:t>
      </w:r>
    </w:p>
    <w:p w14:paraId="2F224EA2" w14:textId="522F6335" w:rsidR="00EC0DE8" w:rsidRPr="00037E43" w:rsidRDefault="00EC0DE8" w:rsidP="00037E43">
      <w:pPr>
        <w:rPr>
          <w:rFonts w:cs="Arial"/>
          <w:sz w:val="22"/>
          <w:szCs w:val="22"/>
        </w:rPr>
      </w:pPr>
    </w:p>
    <w:p w14:paraId="7EFDD798" w14:textId="626DF09A" w:rsidR="00EC0DE8" w:rsidRDefault="00EC0DE8" w:rsidP="00EC0DE8">
      <w:pPr>
        <w:pStyle w:val="ListParagraph"/>
        <w:rPr>
          <w:rFonts w:cs="Arial"/>
          <w:sz w:val="22"/>
          <w:szCs w:val="22"/>
        </w:rPr>
      </w:pPr>
    </w:p>
    <w:p w14:paraId="2EB42E1F" w14:textId="515A1D7F" w:rsidR="00960EEB" w:rsidRDefault="00960EEB" w:rsidP="00EC0DE8">
      <w:pPr>
        <w:pStyle w:val="ListParagraph"/>
        <w:rPr>
          <w:rFonts w:cs="Arial"/>
          <w:sz w:val="22"/>
          <w:szCs w:val="22"/>
        </w:rPr>
      </w:pPr>
    </w:p>
    <w:p w14:paraId="092A80DC" w14:textId="3E9E24BB" w:rsidR="00960EEB" w:rsidRDefault="00960EEB" w:rsidP="00EC0DE8">
      <w:pPr>
        <w:pStyle w:val="ListParagraph"/>
        <w:rPr>
          <w:rFonts w:cs="Arial"/>
          <w:sz w:val="22"/>
          <w:szCs w:val="22"/>
        </w:rPr>
      </w:pPr>
    </w:p>
    <w:p w14:paraId="53F3E53C" w14:textId="4EAE1DB1" w:rsidR="00960EEB" w:rsidRDefault="00960EEB" w:rsidP="00EC0DE8">
      <w:pPr>
        <w:pStyle w:val="ListParagraph"/>
        <w:rPr>
          <w:rFonts w:cs="Arial"/>
          <w:sz w:val="22"/>
          <w:szCs w:val="22"/>
        </w:rPr>
      </w:pPr>
    </w:p>
    <w:p w14:paraId="08B5E28D" w14:textId="44C0E721" w:rsidR="00960EEB" w:rsidRDefault="00960EEB" w:rsidP="00EC0DE8">
      <w:pPr>
        <w:pStyle w:val="ListParagraph"/>
        <w:rPr>
          <w:rFonts w:cs="Arial"/>
          <w:sz w:val="22"/>
          <w:szCs w:val="22"/>
        </w:rPr>
      </w:pPr>
    </w:p>
    <w:p w14:paraId="376FC7C3" w14:textId="564F5775" w:rsidR="00960EEB" w:rsidRDefault="00960EEB" w:rsidP="00EC0DE8">
      <w:pPr>
        <w:pStyle w:val="ListParagraph"/>
        <w:rPr>
          <w:rFonts w:cs="Arial"/>
          <w:sz w:val="22"/>
          <w:szCs w:val="22"/>
        </w:rPr>
      </w:pPr>
    </w:p>
    <w:p w14:paraId="3CDB189E" w14:textId="77777777" w:rsidR="00960EEB" w:rsidRDefault="00960EEB" w:rsidP="00EC0DE8">
      <w:pPr>
        <w:pStyle w:val="ListParagraph"/>
        <w:rPr>
          <w:rFonts w:cs="Arial"/>
          <w:sz w:val="22"/>
          <w:szCs w:val="22"/>
        </w:rPr>
      </w:pPr>
    </w:p>
    <w:p w14:paraId="421381EA" w14:textId="329D67C5" w:rsidR="00EC0DE8" w:rsidRDefault="00EC0DE8" w:rsidP="00EC0DE8">
      <w:pPr>
        <w:pStyle w:val="Title"/>
        <w:numPr>
          <w:ilvl w:val="0"/>
          <w:numId w:val="50"/>
        </w:numPr>
        <w:spacing w:after="0" w:line="360" w:lineRule="auto"/>
        <w:ind w:left="360"/>
        <w:jc w:val="both"/>
        <w:rPr>
          <w:rFonts w:ascii="Arial" w:hAnsi="Arial" w:cs="Arial"/>
          <w:sz w:val="22"/>
          <w:szCs w:val="22"/>
        </w:rPr>
      </w:pPr>
      <w:r w:rsidRPr="00EC0DE8">
        <w:rPr>
          <w:rFonts w:ascii="Arial" w:hAnsi="Arial" w:cs="Arial"/>
          <w:sz w:val="22"/>
          <w:szCs w:val="22"/>
        </w:rPr>
        <w:lastRenderedPageBreak/>
        <w:t>GENERAL SETTINGS (Section 2 of the Business Blueprint)</w:t>
      </w:r>
    </w:p>
    <w:p w14:paraId="5BA2C828" w14:textId="0EE58D56" w:rsidR="00EC0DE8" w:rsidRDefault="00EC0DE8" w:rsidP="00EC0DE8">
      <w:pPr>
        <w:pStyle w:val="Title"/>
        <w:spacing w:after="0" w:line="360" w:lineRule="auto"/>
        <w:jc w:val="both"/>
        <w:rPr>
          <w:rFonts w:ascii="Arial" w:hAnsi="Arial" w:cs="Arial"/>
          <w:sz w:val="22"/>
          <w:szCs w:val="22"/>
        </w:rPr>
      </w:pPr>
    </w:p>
    <w:p w14:paraId="176BD7D0" w14:textId="4A60B4EC" w:rsidR="00EC0DE8" w:rsidRDefault="004379D7" w:rsidP="008C25E2">
      <w:pPr>
        <w:pStyle w:val="Title"/>
        <w:spacing w:after="0" w:line="360" w:lineRule="auto"/>
        <w:jc w:val="center"/>
        <w:rPr>
          <w:rFonts w:ascii="Arial" w:hAnsi="Arial" w:cs="Arial"/>
          <w:sz w:val="22"/>
          <w:szCs w:val="22"/>
        </w:rPr>
      </w:pPr>
      <w:r w:rsidRPr="004379D7">
        <w:rPr>
          <w:rFonts w:ascii="Arial" w:hAnsi="Arial" w:cs="Arial"/>
          <w:noProof/>
          <w:sz w:val="22"/>
          <w:szCs w:val="22"/>
        </w:rPr>
        <w:drawing>
          <wp:inline distT="0" distB="0" distL="0" distR="0" wp14:anchorId="6AE5B949" wp14:editId="0661705B">
            <wp:extent cx="5986486" cy="3018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35" t="25591" r="15922" b="22785"/>
                    <a:stretch/>
                  </pic:blipFill>
                  <pic:spPr bwMode="auto">
                    <a:xfrm>
                      <a:off x="0" y="0"/>
                      <a:ext cx="6002726" cy="3027089"/>
                    </a:xfrm>
                    <a:prstGeom prst="rect">
                      <a:avLst/>
                    </a:prstGeom>
                    <a:ln>
                      <a:noFill/>
                    </a:ln>
                    <a:extLst>
                      <a:ext uri="{53640926-AAD7-44D8-BBD7-CCE9431645EC}">
                        <a14:shadowObscured xmlns:a14="http://schemas.microsoft.com/office/drawing/2010/main"/>
                      </a:ext>
                    </a:extLst>
                  </pic:spPr>
                </pic:pic>
              </a:graphicData>
            </a:graphic>
          </wp:inline>
        </w:drawing>
      </w:r>
    </w:p>
    <w:p w14:paraId="471AA3A4" w14:textId="2181BAD7" w:rsidR="004379D7" w:rsidRDefault="004379D7" w:rsidP="008C25E2">
      <w:pPr>
        <w:pStyle w:val="Title"/>
        <w:spacing w:after="0" w:line="360" w:lineRule="auto"/>
        <w:jc w:val="center"/>
        <w:rPr>
          <w:rFonts w:ascii="Arial" w:hAnsi="Arial" w:cs="Arial"/>
          <w:sz w:val="22"/>
          <w:szCs w:val="22"/>
        </w:rPr>
      </w:pPr>
      <w:bookmarkStart w:id="0" w:name="_GoBack"/>
      <w:r w:rsidRPr="004379D7">
        <w:rPr>
          <w:rFonts w:ascii="Arial" w:hAnsi="Arial" w:cs="Arial"/>
          <w:noProof/>
          <w:sz w:val="22"/>
          <w:szCs w:val="22"/>
        </w:rPr>
        <w:drawing>
          <wp:inline distT="0" distB="0" distL="0" distR="0" wp14:anchorId="08E98022" wp14:editId="2DE82D79">
            <wp:extent cx="5966983" cy="30097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03" t="25700" r="15462" b="22899"/>
                    <a:stretch/>
                  </pic:blipFill>
                  <pic:spPr bwMode="auto">
                    <a:xfrm>
                      <a:off x="0" y="0"/>
                      <a:ext cx="5993942" cy="302330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587BDAD" w14:textId="68D9946F" w:rsidR="00EC0DE8" w:rsidRPr="00C85976" w:rsidRDefault="00C85976" w:rsidP="00C66D76">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Pr="00C85976">
        <w:rPr>
          <w:rFonts w:ascii="Arial" w:hAnsi="Arial" w:cs="Arial"/>
          <w:b w:val="0"/>
          <w:sz w:val="22"/>
          <w:szCs w:val="22"/>
        </w:rPr>
        <w:t>As a student using SAP Business One, I begin by configuring the general settings in Section 2 of the Business Blueprint. First, I navigate to Administration, then System Initialization, and select General Settings, followed by the BP Tab. Here, I carefully review and ensure that all the selections match those in the sample image for BP Settings. After confirming this, I click on Update to save the changes and then proceed to the Inventory tab. In the Inventory tab, I once again review and verify that all the selections align with the sample image for Inventory Settings. Once confirmed, I click on Update to save the changes and then click OK to complete the setup process. This meticulous configuration ensures that SAP Business One is tailored to meet the specific needs of the business, providing an efficient and streamlined operational environment.</w:t>
      </w:r>
    </w:p>
    <w:sectPr w:rsidR="00EC0DE8" w:rsidRPr="00C85976" w:rsidSect="008E0291">
      <w:headerReference w:type="default" r:id="rId13"/>
      <w:footerReference w:type="default" r:id="rId14"/>
      <w:pgSz w:w="11909" w:h="16834" w:code="9"/>
      <w:pgMar w:top="1440" w:right="1008"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A77E1" w14:textId="77777777" w:rsidR="00D71114" w:rsidRDefault="00D71114">
      <w:r>
        <w:separator/>
      </w:r>
    </w:p>
  </w:endnote>
  <w:endnote w:type="continuationSeparator" w:id="0">
    <w:p w14:paraId="55359F0F" w14:textId="77777777" w:rsidR="00D71114" w:rsidRDefault="00D71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BADFE" w14:textId="5AEFD301" w:rsidR="004611EC" w:rsidRDefault="00D71114" w:rsidP="00450790">
    <w:pPr>
      <w:pStyle w:val="Footer"/>
      <w:tabs>
        <w:tab w:val="clear" w:pos="8640"/>
        <w:tab w:val="right" w:pos="9450"/>
      </w:tabs>
      <w:rPr>
        <w:rStyle w:val="PageNumber"/>
        <w:rFonts w:cs="Arial"/>
        <w:b/>
        <w:i/>
        <w:sz w:val="18"/>
        <w:szCs w:val="18"/>
      </w:rPr>
    </w:pPr>
    <w:r>
      <w:pict w14:anchorId="2BB6F1DF">
        <v:rect id="_x0000_i1026" style="width:0;height:1.5pt" o:hralign="center" o:hrstd="t" o:hr="t" fillcolor="#a0a0a0" stroked="f"/>
      </w:pict>
    </w:r>
    <w:r w:rsidR="00280E89">
      <w:rPr>
        <w:rFonts w:cs="Arial"/>
        <w:b/>
        <w:sz w:val="18"/>
        <w:szCs w:val="18"/>
      </w:rPr>
      <w:t>0</w:t>
    </w:r>
    <w:r w:rsidR="00EC0DE8">
      <w:rPr>
        <w:rFonts w:cs="Arial"/>
        <w:b/>
        <w:sz w:val="18"/>
        <w:szCs w:val="18"/>
      </w:rPr>
      <w:t>2</w:t>
    </w:r>
    <w:r w:rsidR="00280E89">
      <w:rPr>
        <w:rFonts w:cs="Arial"/>
        <w:b/>
        <w:sz w:val="18"/>
        <w:szCs w:val="18"/>
      </w:rPr>
      <w:t xml:space="preserve"> </w:t>
    </w:r>
    <w:r w:rsidR="000D2B17">
      <w:rPr>
        <w:rFonts w:cs="Arial"/>
        <w:b/>
        <w:sz w:val="18"/>
        <w:szCs w:val="18"/>
      </w:rPr>
      <w:t xml:space="preserve">SAPB1 </w:t>
    </w:r>
    <w:proofErr w:type="spellStart"/>
    <w:r w:rsidR="000D2B17">
      <w:rPr>
        <w:rFonts w:cs="Arial"/>
        <w:b/>
        <w:sz w:val="18"/>
        <w:szCs w:val="18"/>
      </w:rPr>
      <w:t>MyWorkbook</w:t>
    </w:r>
    <w:proofErr w:type="spellEnd"/>
    <w:r w:rsidR="004611EC">
      <w:rPr>
        <w:rFonts w:cs="Arial"/>
        <w:b/>
        <w:sz w:val="18"/>
        <w:szCs w:val="18"/>
      </w:rPr>
      <w:tab/>
    </w:r>
    <w:r w:rsidR="004611EC">
      <w:rPr>
        <w:rFonts w:cs="Arial"/>
        <w:b/>
        <w:sz w:val="18"/>
        <w:szCs w:val="18"/>
      </w:rPr>
      <w:tab/>
    </w:r>
    <w:r w:rsidR="004611EC" w:rsidRPr="00C8333C">
      <w:rPr>
        <w:rStyle w:val="PageNumber"/>
        <w:rFonts w:cs="Arial"/>
        <w:b/>
        <w:i/>
        <w:sz w:val="18"/>
        <w:szCs w:val="18"/>
      </w:rPr>
      <w:t>*Property of STI</w:t>
    </w:r>
  </w:p>
  <w:p w14:paraId="017EAA2A" w14:textId="2440821D" w:rsidR="004611EC" w:rsidRPr="00450790" w:rsidRDefault="00292A2F" w:rsidP="00292A2F">
    <w:pPr>
      <w:pStyle w:val="Footer"/>
      <w:tabs>
        <w:tab w:val="clear" w:pos="8640"/>
        <w:tab w:val="right" w:pos="9450"/>
      </w:tabs>
      <w:jc w:val="left"/>
      <w:rPr>
        <w:rFonts w:cs="Arial"/>
        <w:b/>
        <w:sz w:val="18"/>
        <w:szCs w:val="18"/>
      </w:rPr>
    </w:pPr>
    <w:r>
      <w:rPr>
        <w:rStyle w:val="Hyperlink"/>
        <w:rFonts w:eastAsiaTheme="minorEastAsia" w:cs="Arial"/>
        <w:i/>
        <w:iCs/>
        <w:sz w:val="18"/>
        <w:szCs w:val="18"/>
        <w:u w:val="none"/>
      </w:rPr>
      <w:tab/>
    </w:r>
    <w:r>
      <w:rPr>
        <w:rStyle w:val="Hyperlink"/>
        <w:rFonts w:eastAsiaTheme="minorEastAsia" w:cs="Arial"/>
        <w:i/>
        <w:iCs/>
        <w:sz w:val="18"/>
        <w:szCs w:val="18"/>
        <w:u w:val="none"/>
      </w:rPr>
      <w:tab/>
    </w:r>
    <w:r w:rsidR="004611EC" w:rsidRPr="00292A2F">
      <w:rPr>
        <w:rFonts w:cs="Arial"/>
        <w:b/>
        <w:sz w:val="18"/>
        <w:szCs w:val="18"/>
      </w:rPr>
      <w:t>Page</w:t>
    </w:r>
    <w:r w:rsidR="004611EC" w:rsidRPr="00C8333C">
      <w:rPr>
        <w:rFonts w:cs="Arial"/>
        <w:b/>
        <w:sz w:val="18"/>
        <w:szCs w:val="18"/>
      </w:rPr>
      <w:t xml:space="preserve">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PAGE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r w:rsidR="004611EC" w:rsidRPr="00C8333C">
      <w:rPr>
        <w:rFonts w:cs="Arial"/>
        <w:b/>
        <w:sz w:val="18"/>
        <w:szCs w:val="18"/>
      </w:rPr>
      <w:t xml:space="preserve"> of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NUMPAGES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B66BD" w14:textId="77777777" w:rsidR="00D71114" w:rsidRDefault="00D71114">
      <w:r>
        <w:separator/>
      </w:r>
    </w:p>
  </w:footnote>
  <w:footnote w:type="continuationSeparator" w:id="0">
    <w:p w14:paraId="467E2D21" w14:textId="77777777" w:rsidR="00D71114" w:rsidRDefault="00D71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BA369" w14:textId="1A81014A" w:rsidR="00EC320F" w:rsidRPr="00292A2F" w:rsidRDefault="00EC320F" w:rsidP="00EC320F">
    <w:pPr>
      <w:pStyle w:val="Header"/>
      <w:spacing w:before="240"/>
      <w:jc w:val="right"/>
      <w:rPr>
        <w:rFonts w:cs="Arial"/>
        <w:b/>
        <w:sz w:val="18"/>
        <w:szCs w:val="18"/>
      </w:rPr>
    </w:pPr>
    <w:r w:rsidRPr="00292A2F">
      <w:rPr>
        <w:b/>
        <w:noProof/>
        <w:sz w:val="18"/>
        <w:szCs w:val="18"/>
        <w:lang w:val="en-PH" w:eastAsia="en-PH"/>
      </w:rPr>
      <w:drawing>
        <wp:anchor distT="0" distB="0" distL="114300" distR="114300" simplePos="0" relativeHeight="251659264" behindDoc="0" locked="0" layoutInCell="1" allowOverlap="1" wp14:anchorId="5578E423" wp14:editId="19D4E942">
          <wp:simplePos x="0" y="0"/>
          <wp:positionH relativeFrom="column">
            <wp:posOffset>54610</wp:posOffset>
          </wp:positionH>
          <wp:positionV relativeFrom="paragraph">
            <wp:posOffset>85725</wp:posOffset>
          </wp:positionV>
          <wp:extent cx="354330" cy="182880"/>
          <wp:effectExtent l="0" t="0" r="7620" b="7620"/>
          <wp:wrapNone/>
          <wp:docPr id="38" name="Picture 38" descr="C:\Users\jpandio\AppData\Local\Microsoft\Windows\INetCache\Content.Word\STI Logo_2017_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pandio\AppData\Local\Microsoft\Windows\INetCache\Content.Word\STI Logo_2017_graysca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33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C63" w:rsidRPr="00292A2F">
      <w:rPr>
        <w:b/>
        <w:noProof/>
        <w:sz w:val="18"/>
        <w:szCs w:val="18"/>
        <w:lang w:val="en-PH" w:eastAsia="en-PH"/>
      </w:rPr>
      <w:t>IT</w:t>
    </w:r>
    <w:r w:rsidR="000D2B17">
      <w:rPr>
        <w:b/>
        <w:noProof/>
        <w:sz w:val="18"/>
        <w:szCs w:val="18"/>
        <w:lang w:val="en-PH" w:eastAsia="en-PH"/>
      </w:rPr>
      <w:t>202</w:t>
    </w:r>
    <w:r w:rsidR="00F306BC">
      <w:rPr>
        <w:b/>
        <w:noProof/>
        <w:sz w:val="18"/>
        <w:szCs w:val="18"/>
        <w:lang w:val="en-PH" w:eastAsia="en-PH"/>
      </w:rPr>
      <w:t>3</w:t>
    </w:r>
  </w:p>
  <w:p w14:paraId="74F61119" w14:textId="77777777" w:rsidR="004611EC" w:rsidRPr="00463AFF" w:rsidRDefault="00D71114" w:rsidP="00463AFF">
    <w:pPr>
      <w:pStyle w:val="Header"/>
      <w:spacing w:line="200" w:lineRule="exact"/>
      <w:jc w:val="right"/>
    </w:pPr>
    <w:r>
      <w:pict w14:anchorId="7B0C8E2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0E4"/>
    <w:multiLevelType w:val="hybridMultilevel"/>
    <w:tmpl w:val="7EE8F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5448"/>
    <w:multiLevelType w:val="hybridMultilevel"/>
    <w:tmpl w:val="487AD9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361DE1"/>
    <w:multiLevelType w:val="hybridMultilevel"/>
    <w:tmpl w:val="D7043F02"/>
    <w:lvl w:ilvl="0" w:tplc="34090019">
      <w:start w:val="1"/>
      <w:numFmt w:val="lowerLetter"/>
      <w:lvlText w:val="%1."/>
      <w:lvlJc w:val="left"/>
      <w:pPr>
        <w:ind w:left="4320" w:hanging="360"/>
      </w:pPr>
    </w:lvl>
    <w:lvl w:ilvl="1" w:tplc="34090001">
      <w:start w:val="1"/>
      <w:numFmt w:val="bullet"/>
      <w:lvlText w:val=""/>
      <w:lvlJc w:val="left"/>
      <w:pPr>
        <w:ind w:left="5040" w:hanging="360"/>
      </w:pPr>
      <w:rPr>
        <w:rFonts w:ascii="Symbol" w:hAnsi="Symbol" w:hint="default"/>
      </w:r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15:restartNumberingAfterBreak="0">
    <w:nsid w:val="09570BDF"/>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29164D"/>
    <w:multiLevelType w:val="hybridMultilevel"/>
    <w:tmpl w:val="61320FBE"/>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9C3009"/>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2356D"/>
    <w:multiLevelType w:val="hybridMultilevel"/>
    <w:tmpl w:val="B844954E"/>
    <w:lvl w:ilvl="0" w:tplc="B59C94AC">
      <w:start w:val="1"/>
      <w:numFmt w:val="bullet"/>
      <w:pStyle w:val="ListBullet"/>
      <w:lvlText w:val=""/>
      <w:lvlJc w:val="left"/>
      <w:pPr>
        <w:tabs>
          <w:tab w:val="num" w:pos="720"/>
        </w:tabs>
        <w:ind w:left="720" w:hanging="360"/>
      </w:pPr>
      <w:rPr>
        <w:rFonts w:ascii="Symbol" w:hAnsi="Symbol" w:hint="default"/>
      </w:rPr>
    </w:lvl>
    <w:lvl w:ilvl="1" w:tplc="53F4479C">
      <w:start w:val="1"/>
      <w:numFmt w:val="decimal"/>
      <w:pStyle w:val="ListNumb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4603B0"/>
    <w:multiLevelType w:val="hybridMultilevel"/>
    <w:tmpl w:val="0A9EA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95F6C"/>
    <w:multiLevelType w:val="multilevel"/>
    <w:tmpl w:val="E5EA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435EC"/>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17FFD"/>
    <w:multiLevelType w:val="hybridMultilevel"/>
    <w:tmpl w:val="AB102B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8956FB"/>
    <w:multiLevelType w:val="hybridMultilevel"/>
    <w:tmpl w:val="FB44F52A"/>
    <w:lvl w:ilvl="0" w:tplc="EB269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AA26EB"/>
    <w:multiLevelType w:val="hybridMultilevel"/>
    <w:tmpl w:val="67C8D1A8"/>
    <w:lvl w:ilvl="0" w:tplc="B8181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3D314F"/>
    <w:multiLevelType w:val="hybridMultilevel"/>
    <w:tmpl w:val="B31A5976"/>
    <w:lvl w:ilvl="0" w:tplc="62221DCA">
      <w:start w:val="1"/>
      <w:numFmt w:val="decimal"/>
      <w:lvlText w:val="%1."/>
      <w:lvlJc w:val="left"/>
      <w:pPr>
        <w:ind w:left="108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221C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32907C4"/>
    <w:multiLevelType w:val="hybridMultilevel"/>
    <w:tmpl w:val="26525F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D129DE"/>
    <w:multiLevelType w:val="hybridMultilevel"/>
    <w:tmpl w:val="B21C66E4"/>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762099C"/>
    <w:multiLevelType w:val="hybridMultilevel"/>
    <w:tmpl w:val="98602FD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C233BA"/>
    <w:multiLevelType w:val="hybridMultilevel"/>
    <w:tmpl w:val="F83A5DD6"/>
    <w:lvl w:ilvl="0" w:tplc="0D8E4E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7A3D3D"/>
    <w:multiLevelType w:val="hybridMultilevel"/>
    <w:tmpl w:val="0280302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BE7209"/>
    <w:multiLevelType w:val="hybridMultilevel"/>
    <w:tmpl w:val="FE4A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4751E"/>
    <w:multiLevelType w:val="hybridMultilevel"/>
    <w:tmpl w:val="B2F04D1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303D508C"/>
    <w:multiLevelType w:val="hybridMultilevel"/>
    <w:tmpl w:val="9F62E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E3B8F"/>
    <w:multiLevelType w:val="hybridMultilevel"/>
    <w:tmpl w:val="B5BE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104543"/>
    <w:multiLevelType w:val="hybridMultilevel"/>
    <w:tmpl w:val="5224CA2C"/>
    <w:lvl w:ilvl="0" w:tplc="AEA6A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D2166B"/>
    <w:multiLevelType w:val="hybridMultilevel"/>
    <w:tmpl w:val="25709EE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192DF0"/>
    <w:multiLevelType w:val="hybridMultilevel"/>
    <w:tmpl w:val="26F884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4A64B5F"/>
    <w:multiLevelType w:val="hybridMultilevel"/>
    <w:tmpl w:val="FC02946E"/>
    <w:lvl w:ilvl="0" w:tplc="B016C38E">
      <w:start w:val="1"/>
      <w:numFmt w:val="lowerRoman"/>
      <w:lvlText w:val="%1."/>
      <w:lvlJc w:val="left"/>
      <w:pPr>
        <w:ind w:left="1800" w:hanging="720"/>
      </w:pPr>
      <w:rPr>
        <w:rFonts w:ascii="Arial" w:eastAsia="Times New Roman"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93C4D8F"/>
    <w:multiLevelType w:val="multilevel"/>
    <w:tmpl w:val="8A16D534"/>
    <w:lvl w:ilvl="0">
      <w:start w:val="1"/>
      <w:numFmt w:val="decimal"/>
      <w:pStyle w:val="Activity1"/>
      <w:lvlText w:val="Activity %1:"/>
      <w:lvlJc w:val="left"/>
      <w:pPr>
        <w:tabs>
          <w:tab w:val="num" w:pos="1080"/>
        </w:tabs>
        <w:ind w:left="1080" w:hanging="1080"/>
      </w:pPr>
      <w:rPr>
        <w:rFonts w:hint="default"/>
      </w:rPr>
    </w:lvl>
    <w:lvl w:ilvl="1">
      <w:start w:val="1"/>
      <w:numFmt w:val="decimal"/>
      <w:pStyle w:val="Activity2"/>
      <w:lvlText w:val="%2."/>
      <w:lvlJc w:val="left"/>
      <w:pPr>
        <w:tabs>
          <w:tab w:val="num" w:pos="720"/>
        </w:tabs>
        <w:ind w:left="720" w:hanging="360"/>
      </w:pPr>
      <w:rPr>
        <w:rFonts w:hint="default"/>
      </w:rPr>
    </w:lvl>
    <w:lvl w:ilvl="2">
      <w:start w:val="1"/>
      <w:numFmt w:val="lowerLetter"/>
      <w:pStyle w:val="Activity3"/>
      <w:lvlText w:val="%3."/>
      <w:lvlJc w:val="left"/>
      <w:pPr>
        <w:tabs>
          <w:tab w:val="num" w:pos="1080"/>
        </w:tabs>
        <w:ind w:left="1080" w:hanging="36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B0C5ADB"/>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7B5BA1"/>
    <w:multiLevelType w:val="hybridMultilevel"/>
    <w:tmpl w:val="58B22364"/>
    <w:lvl w:ilvl="0" w:tplc="EBB03D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1D1DD4"/>
    <w:multiLevelType w:val="hybridMultilevel"/>
    <w:tmpl w:val="2D78A2C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59C519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A424F64"/>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B133D99"/>
    <w:multiLevelType w:val="hybridMultilevel"/>
    <w:tmpl w:val="01BCE14C"/>
    <w:lvl w:ilvl="0" w:tplc="FAEAAB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C033672"/>
    <w:multiLevelType w:val="hybridMultilevel"/>
    <w:tmpl w:val="EB98E6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AE11B7"/>
    <w:multiLevelType w:val="hybridMultilevel"/>
    <w:tmpl w:val="BD18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3D5F24"/>
    <w:multiLevelType w:val="hybridMultilevel"/>
    <w:tmpl w:val="9FE47C74"/>
    <w:lvl w:ilvl="0" w:tplc="68643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03796F"/>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25F1BC7"/>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686762A"/>
    <w:multiLevelType w:val="hybridMultilevel"/>
    <w:tmpl w:val="A3EAD93C"/>
    <w:lvl w:ilvl="0" w:tplc="34090001">
      <w:start w:val="1"/>
      <w:numFmt w:val="bullet"/>
      <w:lvlText w:val=""/>
      <w:lvlJc w:val="left"/>
      <w:pPr>
        <w:ind w:left="99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0E25BE"/>
    <w:multiLevelType w:val="hybridMultilevel"/>
    <w:tmpl w:val="4628D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B35160"/>
    <w:multiLevelType w:val="hybridMultilevel"/>
    <w:tmpl w:val="DCBCC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2B53E5"/>
    <w:multiLevelType w:val="hybridMultilevel"/>
    <w:tmpl w:val="5A329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2013DF"/>
    <w:multiLevelType w:val="hybridMultilevel"/>
    <w:tmpl w:val="7064156A"/>
    <w:lvl w:ilvl="0" w:tplc="34090001">
      <w:start w:val="1"/>
      <w:numFmt w:val="bullet"/>
      <w:lvlText w:val=""/>
      <w:lvlJc w:val="left"/>
      <w:pPr>
        <w:ind w:left="360" w:hanging="360"/>
      </w:pPr>
      <w:rPr>
        <w:rFonts w:ascii="Symbol" w:hAnsi="Symbol" w:hint="default"/>
      </w:rPr>
    </w:lvl>
    <w:lvl w:ilvl="1" w:tplc="34090001">
      <w:start w:val="1"/>
      <w:numFmt w:val="bullet"/>
      <w:lvlText w:val=""/>
      <w:lvlJc w:val="left"/>
      <w:pPr>
        <w:ind w:left="1080" w:hanging="360"/>
      </w:pPr>
      <w:rPr>
        <w:rFonts w:ascii="Symbol" w:hAnsi="Symbol"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5" w15:restartNumberingAfterBreak="0">
    <w:nsid w:val="6F223843"/>
    <w:multiLevelType w:val="hybridMultilevel"/>
    <w:tmpl w:val="49FA735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9F13F8"/>
    <w:multiLevelType w:val="hybridMultilevel"/>
    <w:tmpl w:val="A0C4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9D03EF"/>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A53CA3"/>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741E40"/>
    <w:multiLevelType w:val="hybridMultilevel"/>
    <w:tmpl w:val="EBD02944"/>
    <w:lvl w:ilvl="0" w:tplc="7C3C9A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5"/>
  </w:num>
  <w:num w:numId="3">
    <w:abstractNumId w:val="6"/>
  </w:num>
  <w:num w:numId="4">
    <w:abstractNumId w:val="28"/>
  </w:num>
  <w:num w:numId="5">
    <w:abstractNumId w:val="22"/>
  </w:num>
  <w:num w:numId="6">
    <w:abstractNumId w:val="0"/>
  </w:num>
  <w:num w:numId="7">
    <w:abstractNumId w:val="26"/>
  </w:num>
  <w:num w:numId="8">
    <w:abstractNumId w:val="43"/>
  </w:num>
  <w:num w:numId="9">
    <w:abstractNumId w:val="13"/>
  </w:num>
  <w:num w:numId="10">
    <w:abstractNumId w:val="48"/>
  </w:num>
  <w:num w:numId="11">
    <w:abstractNumId w:val="19"/>
  </w:num>
  <w:num w:numId="12">
    <w:abstractNumId w:val="25"/>
  </w:num>
  <w:num w:numId="13">
    <w:abstractNumId w:val="41"/>
  </w:num>
  <w:num w:numId="14">
    <w:abstractNumId w:val="21"/>
  </w:num>
  <w:num w:numId="15">
    <w:abstractNumId w:val="2"/>
  </w:num>
  <w:num w:numId="16">
    <w:abstractNumId w:val="31"/>
  </w:num>
  <w:num w:numId="17">
    <w:abstractNumId w:val="47"/>
  </w:num>
  <w:num w:numId="18">
    <w:abstractNumId w:val="40"/>
  </w:num>
  <w:num w:numId="19">
    <w:abstractNumId w:val="16"/>
  </w:num>
  <w:num w:numId="20">
    <w:abstractNumId w:val="35"/>
  </w:num>
  <w:num w:numId="21">
    <w:abstractNumId w:val="4"/>
  </w:num>
  <w:num w:numId="22">
    <w:abstractNumId w:val="5"/>
  </w:num>
  <w:num w:numId="23">
    <w:abstractNumId w:val="15"/>
  </w:num>
  <w:num w:numId="24">
    <w:abstractNumId w:val="1"/>
  </w:num>
  <w:num w:numId="25">
    <w:abstractNumId w:val="17"/>
  </w:num>
  <w:num w:numId="26">
    <w:abstractNumId w:val="3"/>
  </w:num>
  <w:num w:numId="27">
    <w:abstractNumId w:val="29"/>
  </w:num>
  <w:num w:numId="28">
    <w:abstractNumId w:val="9"/>
  </w:num>
  <w:num w:numId="29">
    <w:abstractNumId w:val="33"/>
  </w:num>
  <w:num w:numId="30">
    <w:abstractNumId w:val="39"/>
  </w:num>
  <w:num w:numId="31">
    <w:abstractNumId w:val="38"/>
  </w:num>
  <w:num w:numId="32">
    <w:abstractNumId w:val="44"/>
  </w:num>
  <w:num w:numId="33">
    <w:abstractNumId w:val="8"/>
  </w:num>
  <w:num w:numId="34">
    <w:abstractNumId w:val="14"/>
  </w:num>
  <w:num w:numId="35">
    <w:abstractNumId w:val="32"/>
  </w:num>
  <w:num w:numId="36">
    <w:abstractNumId w:val="36"/>
  </w:num>
  <w:num w:numId="37">
    <w:abstractNumId w:val="23"/>
  </w:num>
  <w:num w:numId="38">
    <w:abstractNumId w:val="37"/>
  </w:num>
  <w:num w:numId="39">
    <w:abstractNumId w:val="30"/>
  </w:num>
  <w:num w:numId="40">
    <w:abstractNumId w:val="11"/>
  </w:num>
  <w:num w:numId="41">
    <w:abstractNumId w:val="24"/>
  </w:num>
  <w:num w:numId="42">
    <w:abstractNumId w:val="18"/>
  </w:num>
  <w:num w:numId="43">
    <w:abstractNumId w:val="27"/>
  </w:num>
  <w:num w:numId="44">
    <w:abstractNumId w:val="34"/>
  </w:num>
  <w:num w:numId="45">
    <w:abstractNumId w:val="7"/>
  </w:num>
  <w:num w:numId="46">
    <w:abstractNumId w:val="20"/>
  </w:num>
  <w:num w:numId="47">
    <w:abstractNumId w:val="12"/>
  </w:num>
  <w:num w:numId="48">
    <w:abstractNumId w:val="42"/>
  </w:num>
  <w:num w:numId="49">
    <w:abstractNumId w:val="49"/>
  </w:num>
  <w:num w:numId="50">
    <w:abstractNumId w:val="4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yMTWyMDE2MTA3szBQ0lEKTi0uzszPAykwqwUA3kbQPCwAAAA="/>
  </w:docVars>
  <w:rsids>
    <w:rsidRoot w:val="001B5B3B"/>
    <w:rsid w:val="00001237"/>
    <w:rsid w:val="00001B68"/>
    <w:rsid w:val="00002EAD"/>
    <w:rsid w:val="00005194"/>
    <w:rsid w:val="00005D17"/>
    <w:rsid w:val="00007F7D"/>
    <w:rsid w:val="00010D61"/>
    <w:rsid w:val="00012024"/>
    <w:rsid w:val="00012B97"/>
    <w:rsid w:val="00013906"/>
    <w:rsid w:val="00013A5C"/>
    <w:rsid w:val="00016B69"/>
    <w:rsid w:val="000179EF"/>
    <w:rsid w:val="00017E7A"/>
    <w:rsid w:val="00021B36"/>
    <w:rsid w:val="00022B05"/>
    <w:rsid w:val="000234DA"/>
    <w:rsid w:val="0002738F"/>
    <w:rsid w:val="000360D7"/>
    <w:rsid w:val="00037416"/>
    <w:rsid w:val="00037E43"/>
    <w:rsid w:val="0004235E"/>
    <w:rsid w:val="00043E69"/>
    <w:rsid w:val="000446E9"/>
    <w:rsid w:val="000465CD"/>
    <w:rsid w:val="00050402"/>
    <w:rsid w:val="00051A9B"/>
    <w:rsid w:val="000544E8"/>
    <w:rsid w:val="000553AD"/>
    <w:rsid w:val="000570F0"/>
    <w:rsid w:val="00057D58"/>
    <w:rsid w:val="000603AF"/>
    <w:rsid w:val="00062583"/>
    <w:rsid w:val="00063D9E"/>
    <w:rsid w:val="00063DA0"/>
    <w:rsid w:val="00063F33"/>
    <w:rsid w:val="0006543A"/>
    <w:rsid w:val="000669A7"/>
    <w:rsid w:val="00067365"/>
    <w:rsid w:val="00067DDC"/>
    <w:rsid w:val="00071BDA"/>
    <w:rsid w:val="000736A8"/>
    <w:rsid w:val="0007397A"/>
    <w:rsid w:val="00073DC3"/>
    <w:rsid w:val="000757B4"/>
    <w:rsid w:val="00075A69"/>
    <w:rsid w:val="00075BAA"/>
    <w:rsid w:val="00077889"/>
    <w:rsid w:val="00080E1B"/>
    <w:rsid w:val="00082F94"/>
    <w:rsid w:val="00084289"/>
    <w:rsid w:val="000856A1"/>
    <w:rsid w:val="00085868"/>
    <w:rsid w:val="0009054C"/>
    <w:rsid w:val="00091BCE"/>
    <w:rsid w:val="000927B1"/>
    <w:rsid w:val="000928C5"/>
    <w:rsid w:val="00093CBF"/>
    <w:rsid w:val="00093DC3"/>
    <w:rsid w:val="00095738"/>
    <w:rsid w:val="00097E07"/>
    <w:rsid w:val="000A4184"/>
    <w:rsid w:val="000A500E"/>
    <w:rsid w:val="000A6645"/>
    <w:rsid w:val="000B00DE"/>
    <w:rsid w:val="000B0660"/>
    <w:rsid w:val="000B36ED"/>
    <w:rsid w:val="000B5750"/>
    <w:rsid w:val="000B65B5"/>
    <w:rsid w:val="000B6E3E"/>
    <w:rsid w:val="000C08CA"/>
    <w:rsid w:val="000C1158"/>
    <w:rsid w:val="000C28D6"/>
    <w:rsid w:val="000C2A33"/>
    <w:rsid w:val="000C2C63"/>
    <w:rsid w:val="000C4E1C"/>
    <w:rsid w:val="000C68A6"/>
    <w:rsid w:val="000D2B17"/>
    <w:rsid w:val="000D335A"/>
    <w:rsid w:val="000D3BA8"/>
    <w:rsid w:val="000D4805"/>
    <w:rsid w:val="000D520F"/>
    <w:rsid w:val="000D772E"/>
    <w:rsid w:val="000E17D7"/>
    <w:rsid w:val="000E5803"/>
    <w:rsid w:val="000E5B59"/>
    <w:rsid w:val="000F04C1"/>
    <w:rsid w:val="000F05E8"/>
    <w:rsid w:val="000F3D98"/>
    <w:rsid w:val="000F40B3"/>
    <w:rsid w:val="000F5BE4"/>
    <w:rsid w:val="000F5DA0"/>
    <w:rsid w:val="000F7494"/>
    <w:rsid w:val="000F7FAD"/>
    <w:rsid w:val="00102A15"/>
    <w:rsid w:val="001039F5"/>
    <w:rsid w:val="00104B2B"/>
    <w:rsid w:val="00105078"/>
    <w:rsid w:val="001054F8"/>
    <w:rsid w:val="00107BA5"/>
    <w:rsid w:val="00111168"/>
    <w:rsid w:val="00112EDB"/>
    <w:rsid w:val="00124EF6"/>
    <w:rsid w:val="00125064"/>
    <w:rsid w:val="0012709B"/>
    <w:rsid w:val="00127165"/>
    <w:rsid w:val="00135002"/>
    <w:rsid w:val="0014012E"/>
    <w:rsid w:val="001445BC"/>
    <w:rsid w:val="00146553"/>
    <w:rsid w:val="0014661B"/>
    <w:rsid w:val="00151C88"/>
    <w:rsid w:val="00152553"/>
    <w:rsid w:val="0015466F"/>
    <w:rsid w:val="00161531"/>
    <w:rsid w:val="00161C8C"/>
    <w:rsid w:val="00162F27"/>
    <w:rsid w:val="0016305A"/>
    <w:rsid w:val="001641FB"/>
    <w:rsid w:val="001648F5"/>
    <w:rsid w:val="00165459"/>
    <w:rsid w:val="001656D6"/>
    <w:rsid w:val="00172657"/>
    <w:rsid w:val="00173C8D"/>
    <w:rsid w:val="0017560D"/>
    <w:rsid w:val="00181222"/>
    <w:rsid w:val="00192D22"/>
    <w:rsid w:val="0019478C"/>
    <w:rsid w:val="00197621"/>
    <w:rsid w:val="001A04AE"/>
    <w:rsid w:val="001A1544"/>
    <w:rsid w:val="001A1D14"/>
    <w:rsid w:val="001A75CA"/>
    <w:rsid w:val="001A7809"/>
    <w:rsid w:val="001B1331"/>
    <w:rsid w:val="001B3C3A"/>
    <w:rsid w:val="001B3EB2"/>
    <w:rsid w:val="001B4705"/>
    <w:rsid w:val="001B5B3B"/>
    <w:rsid w:val="001B5EBD"/>
    <w:rsid w:val="001C0631"/>
    <w:rsid w:val="001C0C23"/>
    <w:rsid w:val="001C3C13"/>
    <w:rsid w:val="001C70A9"/>
    <w:rsid w:val="001C7B29"/>
    <w:rsid w:val="001D1D12"/>
    <w:rsid w:val="001D3094"/>
    <w:rsid w:val="001D442B"/>
    <w:rsid w:val="001D762A"/>
    <w:rsid w:val="001D7E2F"/>
    <w:rsid w:val="001E0DF8"/>
    <w:rsid w:val="001E0E2F"/>
    <w:rsid w:val="001E2368"/>
    <w:rsid w:val="001E749B"/>
    <w:rsid w:val="001E767F"/>
    <w:rsid w:val="001F3696"/>
    <w:rsid w:val="001F5F17"/>
    <w:rsid w:val="002008C9"/>
    <w:rsid w:val="00200F47"/>
    <w:rsid w:val="00201DB4"/>
    <w:rsid w:val="0020325D"/>
    <w:rsid w:val="00204085"/>
    <w:rsid w:val="002041DD"/>
    <w:rsid w:val="00204A34"/>
    <w:rsid w:val="00211232"/>
    <w:rsid w:val="002128B8"/>
    <w:rsid w:val="002142F8"/>
    <w:rsid w:val="00217BD2"/>
    <w:rsid w:val="00221581"/>
    <w:rsid w:val="00221BED"/>
    <w:rsid w:val="00221CCA"/>
    <w:rsid w:val="00223F80"/>
    <w:rsid w:val="00225183"/>
    <w:rsid w:val="00230A44"/>
    <w:rsid w:val="00231513"/>
    <w:rsid w:val="00231BC8"/>
    <w:rsid w:val="00235CB9"/>
    <w:rsid w:val="00236279"/>
    <w:rsid w:val="00241AD8"/>
    <w:rsid w:val="0024220A"/>
    <w:rsid w:val="00247828"/>
    <w:rsid w:val="0024791D"/>
    <w:rsid w:val="00254F65"/>
    <w:rsid w:val="00256B29"/>
    <w:rsid w:val="00257C80"/>
    <w:rsid w:val="00260524"/>
    <w:rsid w:val="002623F5"/>
    <w:rsid w:val="0026331D"/>
    <w:rsid w:val="00270C14"/>
    <w:rsid w:val="002717F2"/>
    <w:rsid w:val="00272DDB"/>
    <w:rsid w:val="0027441F"/>
    <w:rsid w:val="0027449D"/>
    <w:rsid w:val="0027527C"/>
    <w:rsid w:val="00275D19"/>
    <w:rsid w:val="002771F8"/>
    <w:rsid w:val="00277C45"/>
    <w:rsid w:val="002809DF"/>
    <w:rsid w:val="00280E89"/>
    <w:rsid w:val="00284586"/>
    <w:rsid w:val="0028480B"/>
    <w:rsid w:val="00286E28"/>
    <w:rsid w:val="002916BF"/>
    <w:rsid w:val="002921C8"/>
    <w:rsid w:val="00292A2F"/>
    <w:rsid w:val="00293497"/>
    <w:rsid w:val="00294427"/>
    <w:rsid w:val="0029533C"/>
    <w:rsid w:val="002955E8"/>
    <w:rsid w:val="002963DC"/>
    <w:rsid w:val="00296E69"/>
    <w:rsid w:val="002971FE"/>
    <w:rsid w:val="002A17FB"/>
    <w:rsid w:val="002A1C35"/>
    <w:rsid w:val="002A2FA2"/>
    <w:rsid w:val="002A6243"/>
    <w:rsid w:val="002A6984"/>
    <w:rsid w:val="002B03DD"/>
    <w:rsid w:val="002B06F4"/>
    <w:rsid w:val="002B08D0"/>
    <w:rsid w:val="002B1647"/>
    <w:rsid w:val="002B19D0"/>
    <w:rsid w:val="002B19ED"/>
    <w:rsid w:val="002B30FA"/>
    <w:rsid w:val="002B3B0A"/>
    <w:rsid w:val="002B53E7"/>
    <w:rsid w:val="002C4325"/>
    <w:rsid w:val="002C55BB"/>
    <w:rsid w:val="002C6272"/>
    <w:rsid w:val="002C6ADD"/>
    <w:rsid w:val="002C6E25"/>
    <w:rsid w:val="002C7BBB"/>
    <w:rsid w:val="002D05AF"/>
    <w:rsid w:val="002D3588"/>
    <w:rsid w:val="002D365C"/>
    <w:rsid w:val="002D63AB"/>
    <w:rsid w:val="002D7D80"/>
    <w:rsid w:val="002E0F27"/>
    <w:rsid w:val="002E175B"/>
    <w:rsid w:val="002F491C"/>
    <w:rsid w:val="002F5E9D"/>
    <w:rsid w:val="002F604F"/>
    <w:rsid w:val="002F686A"/>
    <w:rsid w:val="00300510"/>
    <w:rsid w:val="0030307C"/>
    <w:rsid w:val="0030467F"/>
    <w:rsid w:val="00305C4B"/>
    <w:rsid w:val="00307D94"/>
    <w:rsid w:val="00310950"/>
    <w:rsid w:val="00310B7B"/>
    <w:rsid w:val="00310BD0"/>
    <w:rsid w:val="00310C2D"/>
    <w:rsid w:val="00315612"/>
    <w:rsid w:val="00315824"/>
    <w:rsid w:val="00315D78"/>
    <w:rsid w:val="003220CF"/>
    <w:rsid w:val="00322128"/>
    <w:rsid w:val="0032345B"/>
    <w:rsid w:val="003240D0"/>
    <w:rsid w:val="003277A5"/>
    <w:rsid w:val="00327A71"/>
    <w:rsid w:val="00331D72"/>
    <w:rsid w:val="00333990"/>
    <w:rsid w:val="00337493"/>
    <w:rsid w:val="003374C8"/>
    <w:rsid w:val="00340168"/>
    <w:rsid w:val="00342C51"/>
    <w:rsid w:val="003432F4"/>
    <w:rsid w:val="0034376F"/>
    <w:rsid w:val="003452F1"/>
    <w:rsid w:val="003468E8"/>
    <w:rsid w:val="00350CDA"/>
    <w:rsid w:val="00351C63"/>
    <w:rsid w:val="00356426"/>
    <w:rsid w:val="00363913"/>
    <w:rsid w:val="00364012"/>
    <w:rsid w:val="0036553F"/>
    <w:rsid w:val="0036739E"/>
    <w:rsid w:val="0037146D"/>
    <w:rsid w:val="003725AB"/>
    <w:rsid w:val="00376766"/>
    <w:rsid w:val="00380245"/>
    <w:rsid w:val="00381A86"/>
    <w:rsid w:val="0038471E"/>
    <w:rsid w:val="00385862"/>
    <w:rsid w:val="00386484"/>
    <w:rsid w:val="0038775F"/>
    <w:rsid w:val="00393F3C"/>
    <w:rsid w:val="00394805"/>
    <w:rsid w:val="00395E6D"/>
    <w:rsid w:val="003A2499"/>
    <w:rsid w:val="003A29B8"/>
    <w:rsid w:val="003A4638"/>
    <w:rsid w:val="003A7647"/>
    <w:rsid w:val="003B1EA0"/>
    <w:rsid w:val="003B1EB0"/>
    <w:rsid w:val="003B3146"/>
    <w:rsid w:val="003B3F09"/>
    <w:rsid w:val="003B4505"/>
    <w:rsid w:val="003B45E4"/>
    <w:rsid w:val="003B7FD5"/>
    <w:rsid w:val="003C10E2"/>
    <w:rsid w:val="003C1CD3"/>
    <w:rsid w:val="003C4074"/>
    <w:rsid w:val="003C496B"/>
    <w:rsid w:val="003C699A"/>
    <w:rsid w:val="003C7207"/>
    <w:rsid w:val="003C78F3"/>
    <w:rsid w:val="003C7FDB"/>
    <w:rsid w:val="003D0C64"/>
    <w:rsid w:val="003D3D27"/>
    <w:rsid w:val="003D4BD4"/>
    <w:rsid w:val="003D5DC1"/>
    <w:rsid w:val="003E043C"/>
    <w:rsid w:val="003E3308"/>
    <w:rsid w:val="003E69A0"/>
    <w:rsid w:val="003E7EDD"/>
    <w:rsid w:val="003F3FAF"/>
    <w:rsid w:val="003F56ED"/>
    <w:rsid w:val="00401D95"/>
    <w:rsid w:val="0040385C"/>
    <w:rsid w:val="00403BED"/>
    <w:rsid w:val="0041141F"/>
    <w:rsid w:val="0041257C"/>
    <w:rsid w:val="00412D35"/>
    <w:rsid w:val="00413020"/>
    <w:rsid w:val="00415CFF"/>
    <w:rsid w:val="004162A5"/>
    <w:rsid w:val="004257B0"/>
    <w:rsid w:val="00425CAC"/>
    <w:rsid w:val="00426D1C"/>
    <w:rsid w:val="00426D4A"/>
    <w:rsid w:val="004306BE"/>
    <w:rsid w:val="0043098A"/>
    <w:rsid w:val="00430B95"/>
    <w:rsid w:val="0043105B"/>
    <w:rsid w:val="00431B8A"/>
    <w:rsid w:val="0043302E"/>
    <w:rsid w:val="004359C3"/>
    <w:rsid w:val="00435A8E"/>
    <w:rsid w:val="00435AAC"/>
    <w:rsid w:val="00435EDA"/>
    <w:rsid w:val="00436047"/>
    <w:rsid w:val="004379D7"/>
    <w:rsid w:val="004461D4"/>
    <w:rsid w:val="00447837"/>
    <w:rsid w:val="00450790"/>
    <w:rsid w:val="004533C2"/>
    <w:rsid w:val="00453DE3"/>
    <w:rsid w:val="0045545C"/>
    <w:rsid w:val="00457D67"/>
    <w:rsid w:val="0046100F"/>
    <w:rsid w:val="004611EC"/>
    <w:rsid w:val="0046135C"/>
    <w:rsid w:val="00463AFF"/>
    <w:rsid w:val="0046558B"/>
    <w:rsid w:val="0046736E"/>
    <w:rsid w:val="004719B4"/>
    <w:rsid w:val="004735A6"/>
    <w:rsid w:val="00473879"/>
    <w:rsid w:val="00473D97"/>
    <w:rsid w:val="00473FA0"/>
    <w:rsid w:val="00473FC4"/>
    <w:rsid w:val="004754CB"/>
    <w:rsid w:val="00475935"/>
    <w:rsid w:val="00476C08"/>
    <w:rsid w:val="004859A8"/>
    <w:rsid w:val="00491E0C"/>
    <w:rsid w:val="00493DA8"/>
    <w:rsid w:val="00495FF8"/>
    <w:rsid w:val="004A024A"/>
    <w:rsid w:val="004A17AB"/>
    <w:rsid w:val="004A1FE0"/>
    <w:rsid w:val="004A42F1"/>
    <w:rsid w:val="004A4A1D"/>
    <w:rsid w:val="004A52EA"/>
    <w:rsid w:val="004A57C7"/>
    <w:rsid w:val="004A5DF1"/>
    <w:rsid w:val="004A6798"/>
    <w:rsid w:val="004A7432"/>
    <w:rsid w:val="004B1B7C"/>
    <w:rsid w:val="004B387B"/>
    <w:rsid w:val="004B5A83"/>
    <w:rsid w:val="004B6C99"/>
    <w:rsid w:val="004B7E3A"/>
    <w:rsid w:val="004C01F4"/>
    <w:rsid w:val="004C043B"/>
    <w:rsid w:val="004C0C99"/>
    <w:rsid w:val="004C1991"/>
    <w:rsid w:val="004C28F9"/>
    <w:rsid w:val="004C5405"/>
    <w:rsid w:val="004D0717"/>
    <w:rsid w:val="004D4AEE"/>
    <w:rsid w:val="004D4FBD"/>
    <w:rsid w:val="004D63AB"/>
    <w:rsid w:val="004E4F40"/>
    <w:rsid w:val="004E5AF0"/>
    <w:rsid w:val="004F22A0"/>
    <w:rsid w:val="004F2743"/>
    <w:rsid w:val="00500462"/>
    <w:rsid w:val="0050052F"/>
    <w:rsid w:val="0050352E"/>
    <w:rsid w:val="00507495"/>
    <w:rsid w:val="00510461"/>
    <w:rsid w:val="00510F5C"/>
    <w:rsid w:val="0051165B"/>
    <w:rsid w:val="0051168C"/>
    <w:rsid w:val="0051235B"/>
    <w:rsid w:val="00522067"/>
    <w:rsid w:val="00523811"/>
    <w:rsid w:val="00524A7D"/>
    <w:rsid w:val="0052549C"/>
    <w:rsid w:val="00525682"/>
    <w:rsid w:val="0052659E"/>
    <w:rsid w:val="00526ACF"/>
    <w:rsid w:val="00527409"/>
    <w:rsid w:val="0053045F"/>
    <w:rsid w:val="005324C3"/>
    <w:rsid w:val="00532C33"/>
    <w:rsid w:val="00536C23"/>
    <w:rsid w:val="005412C8"/>
    <w:rsid w:val="005435C6"/>
    <w:rsid w:val="00543602"/>
    <w:rsid w:val="005439B0"/>
    <w:rsid w:val="005449E8"/>
    <w:rsid w:val="00544F81"/>
    <w:rsid w:val="005459A7"/>
    <w:rsid w:val="00547D7A"/>
    <w:rsid w:val="00547DF1"/>
    <w:rsid w:val="005501E1"/>
    <w:rsid w:val="00550323"/>
    <w:rsid w:val="00556B51"/>
    <w:rsid w:val="00557212"/>
    <w:rsid w:val="005613AE"/>
    <w:rsid w:val="0056156B"/>
    <w:rsid w:val="00563106"/>
    <w:rsid w:val="005646C7"/>
    <w:rsid w:val="0057267F"/>
    <w:rsid w:val="005803B7"/>
    <w:rsid w:val="0058147A"/>
    <w:rsid w:val="00581B67"/>
    <w:rsid w:val="005832E4"/>
    <w:rsid w:val="0058515D"/>
    <w:rsid w:val="00585434"/>
    <w:rsid w:val="00590527"/>
    <w:rsid w:val="005905EA"/>
    <w:rsid w:val="00590BD4"/>
    <w:rsid w:val="00592E54"/>
    <w:rsid w:val="00593F74"/>
    <w:rsid w:val="0059624A"/>
    <w:rsid w:val="00597A83"/>
    <w:rsid w:val="005A10BD"/>
    <w:rsid w:val="005A2D33"/>
    <w:rsid w:val="005A4912"/>
    <w:rsid w:val="005A4BFE"/>
    <w:rsid w:val="005B11E1"/>
    <w:rsid w:val="005B218B"/>
    <w:rsid w:val="005B4A1B"/>
    <w:rsid w:val="005B530A"/>
    <w:rsid w:val="005B544F"/>
    <w:rsid w:val="005B6C9A"/>
    <w:rsid w:val="005C2BD1"/>
    <w:rsid w:val="005C3B75"/>
    <w:rsid w:val="005C5C26"/>
    <w:rsid w:val="005D00F6"/>
    <w:rsid w:val="005D1457"/>
    <w:rsid w:val="005D4297"/>
    <w:rsid w:val="005D4E98"/>
    <w:rsid w:val="005E0DD9"/>
    <w:rsid w:val="005E1A8C"/>
    <w:rsid w:val="005E2792"/>
    <w:rsid w:val="005F1B50"/>
    <w:rsid w:val="005F1CDC"/>
    <w:rsid w:val="005F2770"/>
    <w:rsid w:val="005F74C5"/>
    <w:rsid w:val="005F7977"/>
    <w:rsid w:val="00600F14"/>
    <w:rsid w:val="006046D9"/>
    <w:rsid w:val="00604FDE"/>
    <w:rsid w:val="0060702B"/>
    <w:rsid w:val="006104B4"/>
    <w:rsid w:val="00617A18"/>
    <w:rsid w:val="0062431E"/>
    <w:rsid w:val="006245AC"/>
    <w:rsid w:val="00633859"/>
    <w:rsid w:val="00633FE7"/>
    <w:rsid w:val="00634A02"/>
    <w:rsid w:val="006353A8"/>
    <w:rsid w:val="006357FF"/>
    <w:rsid w:val="00636794"/>
    <w:rsid w:val="00637DCD"/>
    <w:rsid w:val="00641520"/>
    <w:rsid w:val="00643203"/>
    <w:rsid w:val="00643410"/>
    <w:rsid w:val="00644955"/>
    <w:rsid w:val="006457D0"/>
    <w:rsid w:val="0064744A"/>
    <w:rsid w:val="006514B4"/>
    <w:rsid w:val="006523AD"/>
    <w:rsid w:val="006546D7"/>
    <w:rsid w:val="00654851"/>
    <w:rsid w:val="006571D4"/>
    <w:rsid w:val="0066142E"/>
    <w:rsid w:val="006614F9"/>
    <w:rsid w:val="006656AB"/>
    <w:rsid w:val="00666373"/>
    <w:rsid w:val="00667C7A"/>
    <w:rsid w:val="00670F19"/>
    <w:rsid w:val="006752C1"/>
    <w:rsid w:val="0067739D"/>
    <w:rsid w:val="00682330"/>
    <w:rsid w:val="00682F7E"/>
    <w:rsid w:val="0068546B"/>
    <w:rsid w:val="00686417"/>
    <w:rsid w:val="00687480"/>
    <w:rsid w:val="00690E83"/>
    <w:rsid w:val="00693D6E"/>
    <w:rsid w:val="006A0D0C"/>
    <w:rsid w:val="006A0E66"/>
    <w:rsid w:val="006A3CD3"/>
    <w:rsid w:val="006A5864"/>
    <w:rsid w:val="006A71F7"/>
    <w:rsid w:val="006B1486"/>
    <w:rsid w:val="006B1721"/>
    <w:rsid w:val="006B19EF"/>
    <w:rsid w:val="006B4FF5"/>
    <w:rsid w:val="006B5FF2"/>
    <w:rsid w:val="006C0C12"/>
    <w:rsid w:val="006C148A"/>
    <w:rsid w:val="006C25A3"/>
    <w:rsid w:val="006C4270"/>
    <w:rsid w:val="006C5978"/>
    <w:rsid w:val="006C5AB7"/>
    <w:rsid w:val="006C7769"/>
    <w:rsid w:val="006D02C5"/>
    <w:rsid w:val="006D1ADD"/>
    <w:rsid w:val="006D250A"/>
    <w:rsid w:val="006D4C6E"/>
    <w:rsid w:val="006D4CCE"/>
    <w:rsid w:val="006D4F89"/>
    <w:rsid w:val="006D6C1C"/>
    <w:rsid w:val="006E00C1"/>
    <w:rsid w:val="006E021F"/>
    <w:rsid w:val="006E06D0"/>
    <w:rsid w:val="006E1306"/>
    <w:rsid w:val="006E4869"/>
    <w:rsid w:val="006E6DC3"/>
    <w:rsid w:val="006F30CA"/>
    <w:rsid w:val="006F3763"/>
    <w:rsid w:val="006F4089"/>
    <w:rsid w:val="006F6D55"/>
    <w:rsid w:val="006F7941"/>
    <w:rsid w:val="0070109E"/>
    <w:rsid w:val="00701500"/>
    <w:rsid w:val="00702221"/>
    <w:rsid w:val="007034C2"/>
    <w:rsid w:val="00703580"/>
    <w:rsid w:val="00704160"/>
    <w:rsid w:val="00706AF4"/>
    <w:rsid w:val="00714016"/>
    <w:rsid w:val="007210E5"/>
    <w:rsid w:val="00721B11"/>
    <w:rsid w:val="00721D09"/>
    <w:rsid w:val="00723A1B"/>
    <w:rsid w:val="00726F89"/>
    <w:rsid w:val="0072719C"/>
    <w:rsid w:val="0072760E"/>
    <w:rsid w:val="00731079"/>
    <w:rsid w:val="0073277C"/>
    <w:rsid w:val="00733AEE"/>
    <w:rsid w:val="00734EE9"/>
    <w:rsid w:val="00736695"/>
    <w:rsid w:val="007404A0"/>
    <w:rsid w:val="00740916"/>
    <w:rsid w:val="00740E81"/>
    <w:rsid w:val="0074707E"/>
    <w:rsid w:val="00751E5B"/>
    <w:rsid w:val="007534D1"/>
    <w:rsid w:val="00756DF3"/>
    <w:rsid w:val="007573C7"/>
    <w:rsid w:val="0076080B"/>
    <w:rsid w:val="007608ED"/>
    <w:rsid w:val="00761BB0"/>
    <w:rsid w:val="00765083"/>
    <w:rsid w:val="00766D9E"/>
    <w:rsid w:val="0077116A"/>
    <w:rsid w:val="00771B7D"/>
    <w:rsid w:val="00772CBA"/>
    <w:rsid w:val="00777338"/>
    <w:rsid w:val="007855E3"/>
    <w:rsid w:val="00786AD2"/>
    <w:rsid w:val="0078729C"/>
    <w:rsid w:val="00794161"/>
    <w:rsid w:val="00797414"/>
    <w:rsid w:val="007A0C38"/>
    <w:rsid w:val="007A3F51"/>
    <w:rsid w:val="007A4418"/>
    <w:rsid w:val="007A65AC"/>
    <w:rsid w:val="007A7A9E"/>
    <w:rsid w:val="007B2F6F"/>
    <w:rsid w:val="007B5E83"/>
    <w:rsid w:val="007C0515"/>
    <w:rsid w:val="007C0E21"/>
    <w:rsid w:val="007C1D77"/>
    <w:rsid w:val="007C3646"/>
    <w:rsid w:val="007C372F"/>
    <w:rsid w:val="007C5057"/>
    <w:rsid w:val="007D00E8"/>
    <w:rsid w:val="007D107D"/>
    <w:rsid w:val="007D174D"/>
    <w:rsid w:val="007D2297"/>
    <w:rsid w:val="007D540E"/>
    <w:rsid w:val="007D6279"/>
    <w:rsid w:val="007E1C26"/>
    <w:rsid w:val="007E1D00"/>
    <w:rsid w:val="007E251F"/>
    <w:rsid w:val="007E4F4A"/>
    <w:rsid w:val="007E51C2"/>
    <w:rsid w:val="007E5855"/>
    <w:rsid w:val="007E5E70"/>
    <w:rsid w:val="007F0224"/>
    <w:rsid w:val="007F1737"/>
    <w:rsid w:val="007F328A"/>
    <w:rsid w:val="007F3351"/>
    <w:rsid w:val="007F4D5D"/>
    <w:rsid w:val="007F4D76"/>
    <w:rsid w:val="00800464"/>
    <w:rsid w:val="00806D0E"/>
    <w:rsid w:val="0081084B"/>
    <w:rsid w:val="00810AA4"/>
    <w:rsid w:val="00811B5E"/>
    <w:rsid w:val="00812221"/>
    <w:rsid w:val="0081404F"/>
    <w:rsid w:val="00815850"/>
    <w:rsid w:val="00816017"/>
    <w:rsid w:val="00823CE4"/>
    <w:rsid w:val="0082610F"/>
    <w:rsid w:val="008267AA"/>
    <w:rsid w:val="008303CE"/>
    <w:rsid w:val="00830482"/>
    <w:rsid w:val="00831978"/>
    <w:rsid w:val="0083370D"/>
    <w:rsid w:val="008345B5"/>
    <w:rsid w:val="00840CE4"/>
    <w:rsid w:val="008414C6"/>
    <w:rsid w:val="00843438"/>
    <w:rsid w:val="008439FF"/>
    <w:rsid w:val="00843E20"/>
    <w:rsid w:val="00845D41"/>
    <w:rsid w:val="008460B7"/>
    <w:rsid w:val="00850560"/>
    <w:rsid w:val="008513D6"/>
    <w:rsid w:val="008515B9"/>
    <w:rsid w:val="00852DF4"/>
    <w:rsid w:val="00854CE0"/>
    <w:rsid w:val="00861E2B"/>
    <w:rsid w:val="00862A34"/>
    <w:rsid w:val="0086373D"/>
    <w:rsid w:val="008647B0"/>
    <w:rsid w:val="0086684E"/>
    <w:rsid w:val="00867670"/>
    <w:rsid w:val="008710D2"/>
    <w:rsid w:val="0087640A"/>
    <w:rsid w:val="00881547"/>
    <w:rsid w:val="00882F04"/>
    <w:rsid w:val="00884A8E"/>
    <w:rsid w:val="00887504"/>
    <w:rsid w:val="00891A2B"/>
    <w:rsid w:val="008932D8"/>
    <w:rsid w:val="00895D44"/>
    <w:rsid w:val="00896ACC"/>
    <w:rsid w:val="008A0255"/>
    <w:rsid w:val="008A483E"/>
    <w:rsid w:val="008A543C"/>
    <w:rsid w:val="008A56C0"/>
    <w:rsid w:val="008B15C4"/>
    <w:rsid w:val="008B511A"/>
    <w:rsid w:val="008B7723"/>
    <w:rsid w:val="008B7834"/>
    <w:rsid w:val="008C1EA0"/>
    <w:rsid w:val="008C25E2"/>
    <w:rsid w:val="008D2341"/>
    <w:rsid w:val="008D54DB"/>
    <w:rsid w:val="008D7F4A"/>
    <w:rsid w:val="008E0291"/>
    <w:rsid w:val="008E0925"/>
    <w:rsid w:val="008E156B"/>
    <w:rsid w:val="008E1BC5"/>
    <w:rsid w:val="008E3B32"/>
    <w:rsid w:val="008E5B6B"/>
    <w:rsid w:val="008E60C5"/>
    <w:rsid w:val="008E7615"/>
    <w:rsid w:val="008F1704"/>
    <w:rsid w:val="008F1B0E"/>
    <w:rsid w:val="008F251F"/>
    <w:rsid w:val="008F35D2"/>
    <w:rsid w:val="008F6232"/>
    <w:rsid w:val="008F69EA"/>
    <w:rsid w:val="008F6F4B"/>
    <w:rsid w:val="009000B8"/>
    <w:rsid w:val="009009EC"/>
    <w:rsid w:val="00902089"/>
    <w:rsid w:val="00902242"/>
    <w:rsid w:val="009030A0"/>
    <w:rsid w:val="009062F5"/>
    <w:rsid w:val="00906873"/>
    <w:rsid w:val="00907851"/>
    <w:rsid w:val="00907DB9"/>
    <w:rsid w:val="0091125F"/>
    <w:rsid w:val="009118A1"/>
    <w:rsid w:val="00911E75"/>
    <w:rsid w:val="00913ACF"/>
    <w:rsid w:val="00915CA7"/>
    <w:rsid w:val="00916467"/>
    <w:rsid w:val="009171E4"/>
    <w:rsid w:val="00917BF8"/>
    <w:rsid w:val="00922B39"/>
    <w:rsid w:val="00926E90"/>
    <w:rsid w:val="00927B44"/>
    <w:rsid w:val="0093215A"/>
    <w:rsid w:val="0093222C"/>
    <w:rsid w:val="00932ECE"/>
    <w:rsid w:val="00935B41"/>
    <w:rsid w:val="009417FD"/>
    <w:rsid w:val="00942F62"/>
    <w:rsid w:val="00943FBB"/>
    <w:rsid w:val="009441C7"/>
    <w:rsid w:val="0094527F"/>
    <w:rsid w:val="0094598E"/>
    <w:rsid w:val="00945BBE"/>
    <w:rsid w:val="009470B2"/>
    <w:rsid w:val="009506E7"/>
    <w:rsid w:val="00952ED1"/>
    <w:rsid w:val="00953B40"/>
    <w:rsid w:val="00953BE2"/>
    <w:rsid w:val="00954EB7"/>
    <w:rsid w:val="00955CA4"/>
    <w:rsid w:val="0096087E"/>
    <w:rsid w:val="00960EEB"/>
    <w:rsid w:val="00963D4E"/>
    <w:rsid w:val="009644E4"/>
    <w:rsid w:val="00964B5A"/>
    <w:rsid w:val="00965840"/>
    <w:rsid w:val="00967E93"/>
    <w:rsid w:val="00970FDC"/>
    <w:rsid w:val="00972C61"/>
    <w:rsid w:val="00973AED"/>
    <w:rsid w:val="009745FF"/>
    <w:rsid w:val="009833F8"/>
    <w:rsid w:val="0098373E"/>
    <w:rsid w:val="00985A56"/>
    <w:rsid w:val="009861AC"/>
    <w:rsid w:val="00987D1C"/>
    <w:rsid w:val="0099057F"/>
    <w:rsid w:val="009920F7"/>
    <w:rsid w:val="00992196"/>
    <w:rsid w:val="00995EC7"/>
    <w:rsid w:val="00996C12"/>
    <w:rsid w:val="009A0918"/>
    <w:rsid w:val="009A358D"/>
    <w:rsid w:val="009A66A4"/>
    <w:rsid w:val="009A6C13"/>
    <w:rsid w:val="009A7E00"/>
    <w:rsid w:val="009A7FA8"/>
    <w:rsid w:val="009B033B"/>
    <w:rsid w:val="009B4221"/>
    <w:rsid w:val="009B4BF5"/>
    <w:rsid w:val="009B53EF"/>
    <w:rsid w:val="009B619E"/>
    <w:rsid w:val="009B6AA1"/>
    <w:rsid w:val="009C0659"/>
    <w:rsid w:val="009C065F"/>
    <w:rsid w:val="009C108B"/>
    <w:rsid w:val="009C2836"/>
    <w:rsid w:val="009C57CB"/>
    <w:rsid w:val="009D22D0"/>
    <w:rsid w:val="009D29D5"/>
    <w:rsid w:val="009D45CA"/>
    <w:rsid w:val="009D4F99"/>
    <w:rsid w:val="009E34B9"/>
    <w:rsid w:val="009E609E"/>
    <w:rsid w:val="009F56E6"/>
    <w:rsid w:val="009F67E9"/>
    <w:rsid w:val="00A01279"/>
    <w:rsid w:val="00A03BEB"/>
    <w:rsid w:val="00A04F40"/>
    <w:rsid w:val="00A059BB"/>
    <w:rsid w:val="00A110B8"/>
    <w:rsid w:val="00A117AA"/>
    <w:rsid w:val="00A11CAF"/>
    <w:rsid w:val="00A11F3D"/>
    <w:rsid w:val="00A13491"/>
    <w:rsid w:val="00A14564"/>
    <w:rsid w:val="00A15B32"/>
    <w:rsid w:val="00A1697B"/>
    <w:rsid w:val="00A17A61"/>
    <w:rsid w:val="00A2121F"/>
    <w:rsid w:val="00A2195D"/>
    <w:rsid w:val="00A25BFD"/>
    <w:rsid w:val="00A26313"/>
    <w:rsid w:val="00A278E9"/>
    <w:rsid w:val="00A3070F"/>
    <w:rsid w:val="00A311D5"/>
    <w:rsid w:val="00A31C1E"/>
    <w:rsid w:val="00A332DF"/>
    <w:rsid w:val="00A3696A"/>
    <w:rsid w:val="00A45C5C"/>
    <w:rsid w:val="00A4642E"/>
    <w:rsid w:val="00A476C2"/>
    <w:rsid w:val="00A47FA4"/>
    <w:rsid w:val="00A511F7"/>
    <w:rsid w:val="00A52F57"/>
    <w:rsid w:val="00A54191"/>
    <w:rsid w:val="00A54624"/>
    <w:rsid w:val="00A55F1D"/>
    <w:rsid w:val="00A579A3"/>
    <w:rsid w:val="00A603DA"/>
    <w:rsid w:val="00A61695"/>
    <w:rsid w:val="00A67985"/>
    <w:rsid w:val="00A7122E"/>
    <w:rsid w:val="00A71BFD"/>
    <w:rsid w:val="00A730B5"/>
    <w:rsid w:val="00A735EA"/>
    <w:rsid w:val="00A73A4F"/>
    <w:rsid w:val="00A748FC"/>
    <w:rsid w:val="00A74B57"/>
    <w:rsid w:val="00A74B6D"/>
    <w:rsid w:val="00A75688"/>
    <w:rsid w:val="00A77C22"/>
    <w:rsid w:val="00A8736B"/>
    <w:rsid w:val="00A9204B"/>
    <w:rsid w:val="00A93B51"/>
    <w:rsid w:val="00A94618"/>
    <w:rsid w:val="00A948BE"/>
    <w:rsid w:val="00AA06C6"/>
    <w:rsid w:val="00AA21D9"/>
    <w:rsid w:val="00AA224A"/>
    <w:rsid w:val="00AA4981"/>
    <w:rsid w:val="00AB15B7"/>
    <w:rsid w:val="00AB20AA"/>
    <w:rsid w:val="00AB4C4E"/>
    <w:rsid w:val="00AB629E"/>
    <w:rsid w:val="00AB7CD8"/>
    <w:rsid w:val="00AC7DF8"/>
    <w:rsid w:val="00AD0EB6"/>
    <w:rsid w:val="00AD109A"/>
    <w:rsid w:val="00AD6560"/>
    <w:rsid w:val="00AD7F36"/>
    <w:rsid w:val="00AE30FE"/>
    <w:rsid w:val="00AE3576"/>
    <w:rsid w:val="00AE3EDF"/>
    <w:rsid w:val="00AE41E4"/>
    <w:rsid w:val="00AE51D1"/>
    <w:rsid w:val="00AE7A62"/>
    <w:rsid w:val="00AF0719"/>
    <w:rsid w:val="00AF6421"/>
    <w:rsid w:val="00AF66BA"/>
    <w:rsid w:val="00AF6C00"/>
    <w:rsid w:val="00B01B0B"/>
    <w:rsid w:val="00B01C6A"/>
    <w:rsid w:val="00B029EA"/>
    <w:rsid w:val="00B033AB"/>
    <w:rsid w:val="00B04A25"/>
    <w:rsid w:val="00B0659F"/>
    <w:rsid w:val="00B0777C"/>
    <w:rsid w:val="00B10B7F"/>
    <w:rsid w:val="00B115CF"/>
    <w:rsid w:val="00B15F9D"/>
    <w:rsid w:val="00B16E24"/>
    <w:rsid w:val="00B232F0"/>
    <w:rsid w:val="00B25A87"/>
    <w:rsid w:val="00B30B1B"/>
    <w:rsid w:val="00B30B8A"/>
    <w:rsid w:val="00B314C4"/>
    <w:rsid w:val="00B36FA9"/>
    <w:rsid w:val="00B37F65"/>
    <w:rsid w:val="00B40977"/>
    <w:rsid w:val="00B40B65"/>
    <w:rsid w:val="00B42803"/>
    <w:rsid w:val="00B42A5E"/>
    <w:rsid w:val="00B4330F"/>
    <w:rsid w:val="00B43D61"/>
    <w:rsid w:val="00B43DC3"/>
    <w:rsid w:val="00B45F09"/>
    <w:rsid w:val="00B46087"/>
    <w:rsid w:val="00B46881"/>
    <w:rsid w:val="00B477C6"/>
    <w:rsid w:val="00B52482"/>
    <w:rsid w:val="00B526F8"/>
    <w:rsid w:val="00B53FCB"/>
    <w:rsid w:val="00B567C9"/>
    <w:rsid w:val="00B57B88"/>
    <w:rsid w:val="00B605B3"/>
    <w:rsid w:val="00B6160D"/>
    <w:rsid w:val="00B64E60"/>
    <w:rsid w:val="00B65B66"/>
    <w:rsid w:val="00B67A67"/>
    <w:rsid w:val="00B70ACD"/>
    <w:rsid w:val="00B7430E"/>
    <w:rsid w:val="00B75399"/>
    <w:rsid w:val="00B75FD4"/>
    <w:rsid w:val="00B77205"/>
    <w:rsid w:val="00B812FC"/>
    <w:rsid w:val="00B862C4"/>
    <w:rsid w:val="00B86D21"/>
    <w:rsid w:val="00B94BD3"/>
    <w:rsid w:val="00BA4759"/>
    <w:rsid w:val="00BA4EBC"/>
    <w:rsid w:val="00BA79ED"/>
    <w:rsid w:val="00BB0CCF"/>
    <w:rsid w:val="00BB1757"/>
    <w:rsid w:val="00BB179D"/>
    <w:rsid w:val="00BB73FD"/>
    <w:rsid w:val="00BC1295"/>
    <w:rsid w:val="00BC3097"/>
    <w:rsid w:val="00BC36C0"/>
    <w:rsid w:val="00BC386E"/>
    <w:rsid w:val="00BC3DE9"/>
    <w:rsid w:val="00BC5D8D"/>
    <w:rsid w:val="00BC6012"/>
    <w:rsid w:val="00BC7855"/>
    <w:rsid w:val="00BD0027"/>
    <w:rsid w:val="00BD1032"/>
    <w:rsid w:val="00BD2E30"/>
    <w:rsid w:val="00BD5C8F"/>
    <w:rsid w:val="00BE107C"/>
    <w:rsid w:val="00BE27E0"/>
    <w:rsid w:val="00BE34FA"/>
    <w:rsid w:val="00BE3BF7"/>
    <w:rsid w:val="00BE3CCC"/>
    <w:rsid w:val="00BE67D0"/>
    <w:rsid w:val="00BF0044"/>
    <w:rsid w:val="00BF040C"/>
    <w:rsid w:val="00BF238F"/>
    <w:rsid w:val="00BF372C"/>
    <w:rsid w:val="00BF603D"/>
    <w:rsid w:val="00BF6304"/>
    <w:rsid w:val="00BF7340"/>
    <w:rsid w:val="00C00957"/>
    <w:rsid w:val="00C00B2A"/>
    <w:rsid w:val="00C02ADB"/>
    <w:rsid w:val="00C0566A"/>
    <w:rsid w:val="00C06935"/>
    <w:rsid w:val="00C076D5"/>
    <w:rsid w:val="00C11B33"/>
    <w:rsid w:val="00C13D30"/>
    <w:rsid w:val="00C156B6"/>
    <w:rsid w:val="00C2061A"/>
    <w:rsid w:val="00C20C78"/>
    <w:rsid w:val="00C20CD0"/>
    <w:rsid w:val="00C22505"/>
    <w:rsid w:val="00C22EC1"/>
    <w:rsid w:val="00C27A60"/>
    <w:rsid w:val="00C32B53"/>
    <w:rsid w:val="00C32F88"/>
    <w:rsid w:val="00C33DD0"/>
    <w:rsid w:val="00C366CF"/>
    <w:rsid w:val="00C40530"/>
    <w:rsid w:val="00C41C91"/>
    <w:rsid w:val="00C44522"/>
    <w:rsid w:val="00C44E41"/>
    <w:rsid w:val="00C45970"/>
    <w:rsid w:val="00C45EC5"/>
    <w:rsid w:val="00C468AD"/>
    <w:rsid w:val="00C52F97"/>
    <w:rsid w:val="00C55795"/>
    <w:rsid w:val="00C55CD5"/>
    <w:rsid w:val="00C57B48"/>
    <w:rsid w:val="00C61752"/>
    <w:rsid w:val="00C62608"/>
    <w:rsid w:val="00C62C38"/>
    <w:rsid w:val="00C643BD"/>
    <w:rsid w:val="00C65DAB"/>
    <w:rsid w:val="00C65DB8"/>
    <w:rsid w:val="00C66D76"/>
    <w:rsid w:val="00C70B66"/>
    <w:rsid w:val="00C71473"/>
    <w:rsid w:val="00C716C9"/>
    <w:rsid w:val="00C75A40"/>
    <w:rsid w:val="00C77C65"/>
    <w:rsid w:val="00C80648"/>
    <w:rsid w:val="00C84BE2"/>
    <w:rsid w:val="00C8572C"/>
    <w:rsid w:val="00C85976"/>
    <w:rsid w:val="00C877D7"/>
    <w:rsid w:val="00C91854"/>
    <w:rsid w:val="00C93BB6"/>
    <w:rsid w:val="00C93C75"/>
    <w:rsid w:val="00CA416B"/>
    <w:rsid w:val="00CA6894"/>
    <w:rsid w:val="00CA6914"/>
    <w:rsid w:val="00CC14F6"/>
    <w:rsid w:val="00CC341C"/>
    <w:rsid w:val="00CC35FF"/>
    <w:rsid w:val="00CC46FA"/>
    <w:rsid w:val="00CC57C7"/>
    <w:rsid w:val="00CC5F34"/>
    <w:rsid w:val="00CD04B9"/>
    <w:rsid w:val="00CD575D"/>
    <w:rsid w:val="00CD7BA5"/>
    <w:rsid w:val="00CD7F43"/>
    <w:rsid w:val="00CE1DC6"/>
    <w:rsid w:val="00CE1ED2"/>
    <w:rsid w:val="00CE21D9"/>
    <w:rsid w:val="00CE35E2"/>
    <w:rsid w:val="00CE3B62"/>
    <w:rsid w:val="00CE7370"/>
    <w:rsid w:val="00CE764C"/>
    <w:rsid w:val="00CF0379"/>
    <w:rsid w:val="00CF3B27"/>
    <w:rsid w:val="00CF433F"/>
    <w:rsid w:val="00D00355"/>
    <w:rsid w:val="00D0385E"/>
    <w:rsid w:val="00D06920"/>
    <w:rsid w:val="00D07AA1"/>
    <w:rsid w:val="00D07BAA"/>
    <w:rsid w:val="00D1575F"/>
    <w:rsid w:val="00D16BDB"/>
    <w:rsid w:val="00D26BC5"/>
    <w:rsid w:val="00D26C0F"/>
    <w:rsid w:val="00D26EA0"/>
    <w:rsid w:val="00D27753"/>
    <w:rsid w:val="00D31825"/>
    <w:rsid w:val="00D31B09"/>
    <w:rsid w:val="00D34236"/>
    <w:rsid w:val="00D348D9"/>
    <w:rsid w:val="00D352DD"/>
    <w:rsid w:val="00D37812"/>
    <w:rsid w:val="00D37DDE"/>
    <w:rsid w:val="00D37F6A"/>
    <w:rsid w:val="00D4089B"/>
    <w:rsid w:val="00D45643"/>
    <w:rsid w:val="00D5503A"/>
    <w:rsid w:val="00D63222"/>
    <w:rsid w:val="00D63F12"/>
    <w:rsid w:val="00D640D0"/>
    <w:rsid w:val="00D64B55"/>
    <w:rsid w:val="00D65ABB"/>
    <w:rsid w:val="00D6719F"/>
    <w:rsid w:val="00D67F68"/>
    <w:rsid w:val="00D71114"/>
    <w:rsid w:val="00D73787"/>
    <w:rsid w:val="00D73934"/>
    <w:rsid w:val="00D73B05"/>
    <w:rsid w:val="00D776F9"/>
    <w:rsid w:val="00D80D80"/>
    <w:rsid w:val="00D81709"/>
    <w:rsid w:val="00D8274D"/>
    <w:rsid w:val="00D83B37"/>
    <w:rsid w:val="00D84DF3"/>
    <w:rsid w:val="00D84FF1"/>
    <w:rsid w:val="00D86F80"/>
    <w:rsid w:val="00D8728F"/>
    <w:rsid w:val="00D92ECC"/>
    <w:rsid w:val="00D93199"/>
    <w:rsid w:val="00D9409C"/>
    <w:rsid w:val="00D941FD"/>
    <w:rsid w:val="00D945FA"/>
    <w:rsid w:val="00DA100A"/>
    <w:rsid w:val="00DA4631"/>
    <w:rsid w:val="00DA6AC4"/>
    <w:rsid w:val="00DB0300"/>
    <w:rsid w:val="00DB1740"/>
    <w:rsid w:val="00DB3A81"/>
    <w:rsid w:val="00DB6A92"/>
    <w:rsid w:val="00DC2BA2"/>
    <w:rsid w:val="00DC3169"/>
    <w:rsid w:val="00DC3E8C"/>
    <w:rsid w:val="00DC3FBC"/>
    <w:rsid w:val="00DC5FB4"/>
    <w:rsid w:val="00DC7058"/>
    <w:rsid w:val="00DD15E3"/>
    <w:rsid w:val="00DD2E9A"/>
    <w:rsid w:val="00DD5A05"/>
    <w:rsid w:val="00DD5AAC"/>
    <w:rsid w:val="00DD6A17"/>
    <w:rsid w:val="00DD6CFB"/>
    <w:rsid w:val="00DE37B0"/>
    <w:rsid w:val="00DE4C26"/>
    <w:rsid w:val="00DE5277"/>
    <w:rsid w:val="00DE570A"/>
    <w:rsid w:val="00DE6AA3"/>
    <w:rsid w:val="00DF1EF7"/>
    <w:rsid w:val="00DF3AEB"/>
    <w:rsid w:val="00DF3CFA"/>
    <w:rsid w:val="00DF3ED5"/>
    <w:rsid w:val="00DF5532"/>
    <w:rsid w:val="00DF69CC"/>
    <w:rsid w:val="00E01792"/>
    <w:rsid w:val="00E026C7"/>
    <w:rsid w:val="00E0315F"/>
    <w:rsid w:val="00E045D2"/>
    <w:rsid w:val="00E134A3"/>
    <w:rsid w:val="00E1564D"/>
    <w:rsid w:val="00E16C3C"/>
    <w:rsid w:val="00E204E8"/>
    <w:rsid w:val="00E21FBA"/>
    <w:rsid w:val="00E2245C"/>
    <w:rsid w:val="00E2276C"/>
    <w:rsid w:val="00E229DE"/>
    <w:rsid w:val="00E24313"/>
    <w:rsid w:val="00E244FE"/>
    <w:rsid w:val="00E263F7"/>
    <w:rsid w:val="00E2797E"/>
    <w:rsid w:val="00E33C96"/>
    <w:rsid w:val="00E349B5"/>
    <w:rsid w:val="00E372CB"/>
    <w:rsid w:val="00E40037"/>
    <w:rsid w:val="00E40BBC"/>
    <w:rsid w:val="00E450D4"/>
    <w:rsid w:val="00E4570F"/>
    <w:rsid w:val="00E45CEE"/>
    <w:rsid w:val="00E461A1"/>
    <w:rsid w:val="00E46766"/>
    <w:rsid w:val="00E524DC"/>
    <w:rsid w:val="00E52B8D"/>
    <w:rsid w:val="00E54A6B"/>
    <w:rsid w:val="00E55E2C"/>
    <w:rsid w:val="00E61879"/>
    <w:rsid w:val="00E61E84"/>
    <w:rsid w:val="00E63242"/>
    <w:rsid w:val="00E63376"/>
    <w:rsid w:val="00E64100"/>
    <w:rsid w:val="00E6411F"/>
    <w:rsid w:val="00E7434D"/>
    <w:rsid w:val="00E76BB5"/>
    <w:rsid w:val="00E775F4"/>
    <w:rsid w:val="00E8234F"/>
    <w:rsid w:val="00E82742"/>
    <w:rsid w:val="00E83D35"/>
    <w:rsid w:val="00E87AD4"/>
    <w:rsid w:val="00E87C69"/>
    <w:rsid w:val="00E87C84"/>
    <w:rsid w:val="00E9049E"/>
    <w:rsid w:val="00E94B41"/>
    <w:rsid w:val="00E9736B"/>
    <w:rsid w:val="00EA1222"/>
    <w:rsid w:val="00EA1D00"/>
    <w:rsid w:val="00EA4E8A"/>
    <w:rsid w:val="00EA5A2C"/>
    <w:rsid w:val="00EB0527"/>
    <w:rsid w:val="00EB1450"/>
    <w:rsid w:val="00EB2C09"/>
    <w:rsid w:val="00EB6A11"/>
    <w:rsid w:val="00EB7126"/>
    <w:rsid w:val="00EC0560"/>
    <w:rsid w:val="00EC0DE8"/>
    <w:rsid w:val="00EC1C6F"/>
    <w:rsid w:val="00EC2217"/>
    <w:rsid w:val="00EC320F"/>
    <w:rsid w:val="00EC3FA2"/>
    <w:rsid w:val="00EC7898"/>
    <w:rsid w:val="00ED1534"/>
    <w:rsid w:val="00ED5384"/>
    <w:rsid w:val="00EE0272"/>
    <w:rsid w:val="00EE0DC7"/>
    <w:rsid w:val="00EE0F0F"/>
    <w:rsid w:val="00EE16B0"/>
    <w:rsid w:val="00EE1CC0"/>
    <w:rsid w:val="00EE4A8B"/>
    <w:rsid w:val="00EE639F"/>
    <w:rsid w:val="00EE6A0A"/>
    <w:rsid w:val="00EE794A"/>
    <w:rsid w:val="00EF0FA1"/>
    <w:rsid w:val="00EF2399"/>
    <w:rsid w:val="00EF3418"/>
    <w:rsid w:val="00EF688A"/>
    <w:rsid w:val="00F00D28"/>
    <w:rsid w:val="00F039A4"/>
    <w:rsid w:val="00F04C80"/>
    <w:rsid w:val="00F050BF"/>
    <w:rsid w:val="00F100BE"/>
    <w:rsid w:val="00F11B04"/>
    <w:rsid w:val="00F13213"/>
    <w:rsid w:val="00F20398"/>
    <w:rsid w:val="00F20CD5"/>
    <w:rsid w:val="00F24434"/>
    <w:rsid w:val="00F2486F"/>
    <w:rsid w:val="00F262E5"/>
    <w:rsid w:val="00F269B1"/>
    <w:rsid w:val="00F27197"/>
    <w:rsid w:val="00F27B9B"/>
    <w:rsid w:val="00F306BC"/>
    <w:rsid w:val="00F335F2"/>
    <w:rsid w:val="00F34929"/>
    <w:rsid w:val="00F35EC0"/>
    <w:rsid w:val="00F40847"/>
    <w:rsid w:val="00F423D0"/>
    <w:rsid w:val="00F44D2F"/>
    <w:rsid w:val="00F46215"/>
    <w:rsid w:val="00F47986"/>
    <w:rsid w:val="00F50560"/>
    <w:rsid w:val="00F5111F"/>
    <w:rsid w:val="00F51962"/>
    <w:rsid w:val="00F51BD7"/>
    <w:rsid w:val="00F55619"/>
    <w:rsid w:val="00F56365"/>
    <w:rsid w:val="00F568E5"/>
    <w:rsid w:val="00F61DEB"/>
    <w:rsid w:val="00F64CC5"/>
    <w:rsid w:val="00F655CC"/>
    <w:rsid w:val="00F708E3"/>
    <w:rsid w:val="00F72D75"/>
    <w:rsid w:val="00F72F7B"/>
    <w:rsid w:val="00F73ED8"/>
    <w:rsid w:val="00F7606A"/>
    <w:rsid w:val="00F77769"/>
    <w:rsid w:val="00F8454C"/>
    <w:rsid w:val="00F857CB"/>
    <w:rsid w:val="00F85FFC"/>
    <w:rsid w:val="00F87AB1"/>
    <w:rsid w:val="00F902DA"/>
    <w:rsid w:val="00F90A95"/>
    <w:rsid w:val="00F92629"/>
    <w:rsid w:val="00F944D4"/>
    <w:rsid w:val="00F9717E"/>
    <w:rsid w:val="00FA3098"/>
    <w:rsid w:val="00FA4451"/>
    <w:rsid w:val="00FA44D7"/>
    <w:rsid w:val="00FA4C82"/>
    <w:rsid w:val="00FA5DA1"/>
    <w:rsid w:val="00FA6074"/>
    <w:rsid w:val="00FA61ED"/>
    <w:rsid w:val="00FA62D4"/>
    <w:rsid w:val="00FA644A"/>
    <w:rsid w:val="00FB04DB"/>
    <w:rsid w:val="00FB1FD5"/>
    <w:rsid w:val="00FB4BD4"/>
    <w:rsid w:val="00FB4EA2"/>
    <w:rsid w:val="00FB7649"/>
    <w:rsid w:val="00FC403C"/>
    <w:rsid w:val="00FC4309"/>
    <w:rsid w:val="00FC4DAF"/>
    <w:rsid w:val="00FC6341"/>
    <w:rsid w:val="00FC65ED"/>
    <w:rsid w:val="00FC72EC"/>
    <w:rsid w:val="00FD03A1"/>
    <w:rsid w:val="00FD04DE"/>
    <w:rsid w:val="00FD1CD5"/>
    <w:rsid w:val="00FD511B"/>
    <w:rsid w:val="00FD5C08"/>
    <w:rsid w:val="00FE1E37"/>
    <w:rsid w:val="00FE42F4"/>
    <w:rsid w:val="00FE69F4"/>
    <w:rsid w:val="00FE75D3"/>
    <w:rsid w:val="00FF054E"/>
    <w:rsid w:val="00FF0703"/>
    <w:rsid w:val="00FF2426"/>
    <w:rsid w:val="00FF4247"/>
    <w:rsid w:val="00FF6C35"/>
    <w:rsid w:val="00FF7D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2C0653"/>
  <w15:docId w15:val="{0F20E5D4-C324-4EED-B92D-C46494B7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1B11"/>
    <w:pPr>
      <w:jc w:val="both"/>
    </w:pPr>
    <w:rPr>
      <w:rFonts w:ascii="Arial" w:hAnsi="Arial"/>
      <w:szCs w:val="24"/>
    </w:rPr>
  </w:style>
  <w:style w:type="paragraph" w:styleId="Heading1">
    <w:name w:val="heading 1"/>
    <w:basedOn w:val="Normal"/>
    <w:next w:val="Normal"/>
    <w:qFormat/>
    <w:rsid w:val="002C7BBB"/>
    <w:pPr>
      <w:keepNext/>
      <w:spacing w:before="240"/>
      <w:outlineLvl w:val="0"/>
    </w:pPr>
    <w:rPr>
      <w:rFonts w:cs="Arial"/>
      <w:b/>
      <w:szCs w:val="20"/>
    </w:rPr>
  </w:style>
  <w:style w:type="paragraph" w:styleId="Heading2">
    <w:name w:val="heading 2"/>
    <w:basedOn w:val="Normal"/>
    <w:next w:val="Normal"/>
    <w:qFormat/>
    <w:rsid w:val="002C7BBB"/>
    <w:pPr>
      <w:keepNext/>
      <w:spacing w:before="240"/>
      <w:outlineLvl w:val="1"/>
    </w:pPr>
    <w:rPr>
      <w:rFonts w:cs="Arial"/>
      <w:b/>
      <w:szCs w:val="20"/>
      <w:u w:val="single"/>
    </w:rPr>
  </w:style>
  <w:style w:type="paragraph" w:styleId="Heading3">
    <w:name w:val="heading 3"/>
    <w:basedOn w:val="Normal"/>
    <w:next w:val="Normal"/>
    <w:qFormat/>
    <w:rsid w:val="002C7BBB"/>
    <w:pPr>
      <w:keepNext/>
      <w:spacing w:before="240" w:after="60"/>
      <w:outlineLvl w:val="2"/>
    </w:pPr>
    <w:rPr>
      <w:rFonts w:cs="Arial"/>
      <w:b/>
      <w:bCs/>
      <w:sz w:val="26"/>
      <w:szCs w:val="26"/>
    </w:rPr>
  </w:style>
  <w:style w:type="paragraph" w:styleId="Heading4">
    <w:name w:val="heading 4"/>
    <w:basedOn w:val="Normal"/>
    <w:next w:val="Normal"/>
    <w:qFormat/>
    <w:rsid w:val="002C7BBB"/>
    <w:pPr>
      <w:keepNext/>
      <w:spacing w:before="240" w:after="60"/>
      <w:outlineLvl w:val="3"/>
    </w:pPr>
    <w:rPr>
      <w:b/>
      <w:bCs/>
      <w:sz w:val="28"/>
      <w:szCs w:val="28"/>
    </w:rPr>
  </w:style>
  <w:style w:type="paragraph" w:styleId="Heading5">
    <w:name w:val="heading 5"/>
    <w:basedOn w:val="Normal"/>
    <w:next w:val="Normal"/>
    <w:qFormat/>
    <w:rsid w:val="002C7BBB"/>
    <w:pPr>
      <w:spacing w:before="240" w:after="60"/>
      <w:outlineLvl w:val="4"/>
    </w:pPr>
    <w:rPr>
      <w:b/>
      <w:bCs/>
      <w:i/>
      <w:iCs/>
      <w:sz w:val="26"/>
      <w:szCs w:val="26"/>
    </w:rPr>
  </w:style>
  <w:style w:type="paragraph" w:styleId="Heading6">
    <w:name w:val="heading 6"/>
    <w:basedOn w:val="Normal"/>
    <w:next w:val="Normal"/>
    <w:qFormat/>
    <w:rsid w:val="002C7BBB"/>
    <w:pPr>
      <w:spacing w:before="240" w:after="60"/>
      <w:outlineLvl w:val="5"/>
    </w:pPr>
    <w:rPr>
      <w:b/>
      <w:bCs/>
      <w:sz w:val="22"/>
      <w:szCs w:val="22"/>
    </w:rPr>
  </w:style>
  <w:style w:type="paragraph" w:styleId="Heading7">
    <w:name w:val="heading 7"/>
    <w:basedOn w:val="Normal"/>
    <w:next w:val="Normal"/>
    <w:qFormat/>
    <w:rsid w:val="002C7BBB"/>
    <w:pPr>
      <w:spacing w:before="240" w:after="60"/>
      <w:outlineLvl w:val="6"/>
    </w:pPr>
  </w:style>
  <w:style w:type="paragraph" w:styleId="Heading8">
    <w:name w:val="heading 8"/>
    <w:basedOn w:val="Normal"/>
    <w:next w:val="Normal"/>
    <w:qFormat/>
    <w:rsid w:val="002C7BBB"/>
    <w:pPr>
      <w:spacing w:before="240" w:after="60"/>
      <w:outlineLvl w:val="7"/>
    </w:pPr>
    <w:rPr>
      <w:i/>
      <w:iCs/>
    </w:rPr>
  </w:style>
  <w:style w:type="paragraph" w:styleId="Heading9">
    <w:name w:val="heading 9"/>
    <w:basedOn w:val="Normal"/>
    <w:next w:val="Normal"/>
    <w:qFormat/>
    <w:rsid w:val="002C7BBB"/>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50790"/>
    <w:pPr>
      <w:tabs>
        <w:tab w:val="center" w:pos="4320"/>
        <w:tab w:val="right" w:pos="8640"/>
      </w:tabs>
    </w:pPr>
  </w:style>
  <w:style w:type="paragraph" w:styleId="Footer">
    <w:name w:val="footer"/>
    <w:basedOn w:val="Normal"/>
    <w:rsid w:val="00450790"/>
    <w:pPr>
      <w:tabs>
        <w:tab w:val="center" w:pos="4320"/>
        <w:tab w:val="right" w:pos="8640"/>
      </w:tabs>
    </w:pPr>
  </w:style>
  <w:style w:type="character" w:styleId="PageNumber">
    <w:name w:val="page number"/>
    <w:basedOn w:val="DefaultParagraphFont"/>
    <w:rsid w:val="00450790"/>
  </w:style>
  <w:style w:type="character" w:styleId="Hyperlink">
    <w:name w:val="Hyperlink"/>
    <w:basedOn w:val="DefaultParagraphFont"/>
    <w:uiPriority w:val="99"/>
    <w:rsid w:val="00BF0044"/>
    <w:rPr>
      <w:color w:val="0000FF"/>
      <w:u w:val="single"/>
    </w:rPr>
  </w:style>
  <w:style w:type="paragraph" w:styleId="ListParagraph">
    <w:name w:val="List Paragraph"/>
    <w:basedOn w:val="Normal"/>
    <w:uiPriority w:val="34"/>
    <w:qFormat/>
    <w:rsid w:val="007534D1"/>
    <w:pPr>
      <w:ind w:left="720"/>
    </w:pPr>
  </w:style>
  <w:style w:type="character" w:styleId="CommentReference">
    <w:name w:val="annotation reference"/>
    <w:basedOn w:val="DefaultParagraphFont"/>
    <w:semiHidden/>
    <w:rsid w:val="009441C7"/>
    <w:rPr>
      <w:sz w:val="16"/>
      <w:szCs w:val="16"/>
    </w:rPr>
  </w:style>
  <w:style w:type="paragraph" w:styleId="CommentText">
    <w:name w:val="annotation text"/>
    <w:basedOn w:val="Normal"/>
    <w:semiHidden/>
    <w:rsid w:val="009441C7"/>
    <w:rPr>
      <w:szCs w:val="20"/>
    </w:rPr>
  </w:style>
  <w:style w:type="paragraph" w:styleId="CommentSubject">
    <w:name w:val="annotation subject"/>
    <w:basedOn w:val="CommentText"/>
    <w:next w:val="CommentText"/>
    <w:semiHidden/>
    <w:rsid w:val="009441C7"/>
    <w:rPr>
      <w:b/>
      <w:bCs/>
    </w:rPr>
  </w:style>
  <w:style w:type="paragraph" w:styleId="BalloonText">
    <w:name w:val="Balloon Text"/>
    <w:basedOn w:val="Normal"/>
    <w:semiHidden/>
    <w:rsid w:val="009441C7"/>
    <w:rPr>
      <w:rFonts w:ascii="Tahoma" w:hAnsi="Tahoma" w:cs="Tahoma"/>
      <w:sz w:val="16"/>
      <w:szCs w:val="16"/>
    </w:rPr>
  </w:style>
  <w:style w:type="paragraph" w:styleId="Title">
    <w:name w:val="Title"/>
    <w:basedOn w:val="Normal"/>
    <w:link w:val="TitleChar"/>
    <w:uiPriority w:val="10"/>
    <w:qFormat/>
    <w:rsid w:val="00721B11"/>
    <w:pPr>
      <w:spacing w:after="240"/>
      <w:jc w:val="left"/>
    </w:pPr>
    <w:rPr>
      <w:rFonts w:ascii="Century Gothic" w:hAnsi="Century Gothic"/>
      <w:b/>
      <w:sz w:val="36"/>
      <w:szCs w:val="36"/>
    </w:rPr>
  </w:style>
  <w:style w:type="paragraph" w:styleId="BodyText">
    <w:name w:val="Body Text"/>
    <w:basedOn w:val="Normal"/>
    <w:rsid w:val="00E7434D"/>
    <w:pPr>
      <w:spacing w:before="240"/>
    </w:pPr>
    <w:rPr>
      <w:rFonts w:cs="Arial"/>
      <w:szCs w:val="20"/>
    </w:rPr>
  </w:style>
  <w:style w:type="paragraph" w:styleId="ListBullet">
    <w:name w:val="List Bullet"/>
    <w:basedOn w:val="BodyText"/>
    <w:rsid w:val="00E7434D"/>
    <w:pPr>
      <w:numPr>
        <w:numId w:val="3"/>
      </w:numPr>
      <w:spacing w:before="0"/>
    </w:pPr>
  </w:style>
  <w:style w:type="paragraph" w:styleId="ListNumber">
    <w:name w:val="List Number"/>
    <w:basedOn w:val="BodyText"/>
    <w:rsid w:val="00E7434D"/>
    <w:pPr>
      <w:numPr>
        <w:ilvl w:val="1"/>
        <w:numId w:val="3"/>
      </w:numPr>
      <w:tabs>
        <w:tab w:val="clear" w:pos="1440"/>
        <w:tab w:val="num" w:pos="720"/>
      </w:tabs>
      <w:spacing w:before="0"/>
      <w:ind w:left="720"/>
    </w:pPr>
  </w:style>
  <w:style w:type="paragraph" w:customStyle="1" w:styleId="Activity1">
    <w:name w:val="Activity 1"/>
    <w:basedOn w:val="Heading2"/>
    <w:rsid w:val="000F04C1"/>
    <w:pPr>
      <w:numPr>
        <w:numId w:val="4"/>
      </w:numPr>
      <w:outlineLvl w:val="0"/>
    </w:pPr>
  </w:style>
  <w:style w:type="paragraph" w:customStyle="1" w:styleId="Activity2">
    <w:name w:val="Activity 2"/>
    <w:basedOn w:val="BodyText"/>
    <w:rsid w:val="000F04C1"/>
    <w:pPr>
      <w:numPr>
        <w:ilvl w:val="1"/>
        <w:numId w:val="4"/>
      </w:numPr>
    </w:pPr>
  </w:style>
  <w:style w:type="paragraph" w:customStyle="1" w:styleId="Figure">
    <w:name w:val="Figure"/>
    <w:basedOn w:val="Normal"/>
    <w:rsid w:val="00315D78"/>
    <w:pPr>
      <w:spacing w:before="240"/>
      <w:jc w:val="center"/>
    </w:pPr>
    <w:rPr>
      <w:rFonts w:cs="Arial"/>
      <w:szCs w:val="20"/>
    </w:rPr>
  </w:style>
  <w:style w:type="paragraph" w:customStyle="1" w:styleId="Fg">
    <w:name w:val="Fg"/>
    <w:basedOn w:val="Normal"/>
    <w:rsid w:val="00315D78"/>
    <w:pPr>
      <w:jc w:val="center"/>
    </w:pPr>
    <w:rPr>
      <w:rFonts w:cs="Arial"/>
      <w:szCs w:val="20"/>
    </w:rPr>
  </w:style>
  <w:style w:type="paragraph" w:customStyle="1" w:styleId="Activity3">
    <w:name w:val="Activity 3"/>
    <w:basedOn w:val="Activity2"/>
    <w:rsid w:val="000F04C1"/>
    <w:pPr>
      <w:numPr>
        <w:ilvl w:val="2"/>
      </w:numPr>
    </w:pPr>
  </w:style>
  <w:style w:type="table" w:styleId="TableGrid">
    <w:name w:val="Table Grid"/>
    <w:basedOn w:val="TableNormal"/>
    <w:uiPriority w:val="39"/>
    <w:rsid w:val="0037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2A2FA2"/>
    <w:pPr>
      <w:jc w:val="center"/>
    </w:pPr>
    <w:rPr>
      <w:b/>
      <w:bCs/>
      <w:szCs w:val="18"/>
    </w:rPr>
  </w:style>
  <w:style w:type="character" w:customStyle="1" w:styleId="HeaderChar">
    <w:name w:val="Header Char"/>
    <w:basedOn w:val="DefaultParagraphFont"/>
    <w:link w:val="Header"/>
    <w:rsid w:val="00463AFF"/>
    <w:rPr>
      <w:rFonts w:ascii="Arial" w:hAnsi="Arial"/>
      <w:szCs w:val="24"/>
    </w:rPr>
  </w:style>
  <w:style w:type="character" w:styleId="FollowedHyperlink">
    <w:name w:val="FollowedHyperlink"/>
    <w:basedOn w:val="DefaultParagraphFont"/>
    <w:semiHidden/>
    <w:unhideWhenUsed/>
    <w:rsid w:val="00C2061A"/>
    <w:rPr>
      <w:color w:val="800080" w:themeColor="followedHyperlink"/>
      <w:u w:val="single"/>
    </w:rPr>
  </w:style>
  <w:style w:type="character" w:customStyle="1" w:styleId="TitleChar">
    <w:name w:val="Title Char"/>
    <w:basedOn w:val="DefaultParagraphFont"/>
    <w:link w:val="Title"/>
    <w:uiPriority w:val="10"/>
    <w:rsid w:val="006E021F"/>
    <w:rPr>
      <w:rFonts w:ascii="Century Gothic" w:hAnsi="Century Gothic"/>
      <w:b/>
      <w:sz w:val="36"/>
      <w:szCs w:val="36"/>
    </w:rPr>
  </w:style>
  <w:style w:type="paragraph" w:customStyle="1" w:styleId="Content">
    <w:name w:val="Content"/>
    <w:basedOn w:val="BodyText"/>
    <w:qFormat/>
    <w:rsid w:val="006E021F"/>
    <w:pPr>
      <w:spacing w:before="200"/>
      <w:ind w:left="3600" w:right="360"/>
    </w:pPr>
    <w:rPr>
      <w:rFonts w:asciiTheme="minorHAnsi" w:eastAsiaTheme="minorEastAsia" w:hAnsiTheme="minorHAnsi"/>
      <w:color w:val="000000"/>
      <w:sz w:val="22"/>
    </w:rPr>
  </w:style>
  <w:style w:type="paragraph" w:styleId="NormalWeb">
    <w:name w:val="Normal (Web)"/>
    <w:basedOn w:val="Normal"/>
    <w:rsid w:val="006F4089"/>
    <w:pPr>
      <w:spacing w:before="100" w:beforeAutospacing="1" w:after="100" w:afterAutospacing="1"/>
      <w:jc w:val="left"/>
    </w:pPr>
    <w:rPr>
      <w:rFonts w:ascii="Arial Unicode MS" w:eastAsia="Arial Unicode MS" w:hAnsi="Arial Unicode MS" w:cs="Arial Unicode MS"/>
      <w:sz w:val="24"/>
    </w:rPr>
  </w:style>
  <w:style w:type="character" w:customStyle="1" w:styleId="highele">
    <w:name w:val="highele"/>
    <w:basedOn w:val="DefaultParagraphFont"/>
    <w:rsid w:val="004A57C7"/>
  </w:style>
  <w:style w:type="character" w:customStyle="1" w:styleId="apple-converted-space">
    <w:name w:val="apple-converted-space"/>
    <w:basedOn w:val="DefaultParagraphFont"/>
    <w:rsid w:val="004A57C7"/>
  </w:style>
  <w:style w:type="character" w:customStyle="1" w:styleId="highatt">
    <w:name w:val="highatt"/>
    <w:basedOn w:val="DefaultParagraphFont"/>
    <w:rsid w:val="004A57C7"/>
  </w:style>
  <w:style w:type="character" w:customStyle="1" w:styleId="highval">
    <w:name w:val="highval"/>
    <w:basedOn w:val="DefaultParagraphFont"/>
    <w:rsid w:val="004A5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200">
      <w:bodyDiv w:val="1"/>
      <w:marLeft w:val="0"/>
      <w:marRight w:val="0"/>
      <w:marTop w:val="0"/>
      <w:marBottom w:val="0"/>
      <w:divBdr>
        <w:top w:val="none" w:sz="0" w:space="0" w:color="auto"/>
        <w:left w:val="none" w:sz="0" w:space="0" w:color="auto"/>
        <w:bottom w:val="none" w:sz="0" w:space="0" w:color="auto"/>
        <w:right w:val="none" w:sz="0" w:space="0" w:color="auto"/>
      </w:divBdr>
      <w:divsChild>
        <w:div w:id="85274113">
          <w:marLeft w:val="547"/>
          <w:marRight w:val="0"/>
          <w:marTop w:val="96"/>
          <w:marBottom w:val="0"/>
          <w:divBdr>
            <w:top w:val="none" w:sz="0" w:space="0" w:color="auto"/>
            <w:left w:val="none" w:sz="0" w:space="0" w:color="auto"/>
            <w:bottom w:val="none" w:sz="0" w:space="0" w:color="auto"/>
            <w:right w:val="none" w:sz="0" w:space="0" w:color="auto"/>
          </w:divBdr>
        </w:div>
      </w:divsChild>
    </w:div>
    <w:div w:id="1039285798">
      <w:bodyDiv w:val="1"/>
      <w:marLeft w:val="0"/>
      <w:marRight w:val="0"/>
      <w:marTop w:val="0"/>
      <w:marBottom w:val="0"/>
      <w:divBdr>
        <w:top w:val="none" w:sz="0" w:space="0" w:color="auto"/>
        <w:left w:val="none" w:sz="0" w:space="0" w:color="auto"/>
        <w:bottom w:val="none" w:sz="0" w:space="0" w:color="auto"/>
        <w:right w:val="none" w:sz="0" w:space="0" w:color="auto"/>
      </w:divBdr>
      <w:divsChild>
        <w:div w:id="105539787">
          <w:marLeft w:val="1526"/>
          <w:marRight w:val="0"/>
          <w:marTop w:val="115"/>
          <w:marBottom w:val="0"/>
          <w:divBdr>
            <w:top w:val="none" w:sz="0" w:space="0" w:color="auto"/>
            <w:left w:val="none" w:sz="0" w:space="0" w:color="auto"/>
            <w:bottom w:val="none" w:sz="0" w:space="0" w:color="auto"/>
            <w:right w:val="none" w:sz="0" w:space="0" w:color="auto"/>
          </w:divBdr>
        </w:div>
        <w:div w:id="1200586712">
          <w:marLeft w:val="1526"/>
          <w:marRight w:val="0"/>
          <w:marTop w:val="115"/>
          <w:marBottom w:val="0"/>
          <w:divBdr>
            <w:top w:val="none" w:sz="0" w:space="0" w:color="auto"/>
            <w:left w:val="none" w:sz="0" w:space="0" w:color="auto"/>
            <w:bottom w:val="none" w:sz="0" w:space="0" w:color="auto"/>
            <w:right w:val="none" w:sz="0" w:space="0" w:color="auto"/>
          </w:divBdr>
        </w:div>
        <w:div w:id="1480000191">
          <w:marLeft w:val="547"/>
          <w:marRight w:val="0"/>
          <w:marTop w:val="96"/>
          <w:marBottom w:val="0"/>
          <w:divBdr>
            <w:top w:val="none" w:sz="0" w:space="0" w:color="auto"/>
            <w:left w:val="none" w:sz="0" w:space="0" w:color="auto"/>
            <w:bottom w:val="none" w:sz="0" w:space="0" w:color="auto"/>
            <w:right w:val="none" w:sz="0" w:space="0" w:color="auto"/>
          </w:divBdr>
        </w:div>
        <w:div w:id="1487355797">
          <w:marLeft w:val="1526"/>
          <w:marRight w:val="0"/>
          <w:marTop w:val="115"/>
          <w:marBottom w:val="0"/>
          <w:divBdr>
            <w:top w:val="none" w:sz="0" w:space="0" w:color="auto"/>
            <w:left w:val="none" w:sz="0" w:space="0" w:color="auto"/>
            <w:bottom w:val="none" w:sz="0" w:space="0" w:color="auto"/>
            <w:right w:val="none" w:sz="0" w:space="0" w:color="auto"/>
          </w:divBdr>
        </w:div>
        <w:div w:id="1876385245">
          <w:marLeft w:val="1526"/>
          <w:marRight w:val="0"/>
          <w:marTop w:val="115"/>
          <w:marBottom w:val="0"/>
          <w:divBdr>
            <w:top w:val="none" w:sz="0" w:space="0" w:color="auto"/>
            <w:left w:val="none" w:sz="0" w:space="0" w:color="auto"/>
            <w:bottom w:val="none" w:sz="0" w:space="0" w:color="auto"/>
            <w:right w:val="none" w:sz="0" w:space="0" w:color="auto"/>
          </w:divBdr>
        </w:div>
      </w:divsChild>
    </w:div>
    <w:div w:id="1101339884">
      <w:bodyDiv w:val="1"/>
      <w:marLeft w:val="0"/>
      <w:marRight w:val="0"/>
      <w:marTop w:val="0"/>
      <w:marBottom w:val="0"/>
      <w:divBdr>
        <w:top w:val="none" w:sz="0" w:space="0" w:color="auto"/>
        <w:left w:val="none" w:sz="0" w:space="0" w:color="auto"/>
        <w:bottom w:val="none" w:sz="0" w:space="0" w:color="auto"/>
        <w:right w:val="none" w:sz="0" w:space="0" w:color="auto"/>
      </w:divBdr>
      <w:divsChild>
        <w:div w:id="1671061369">
          <w:marLeft w:val="547"/>
          <w:marRight w:val="0"/>
          <w:marTop w:val="96"/>
          <w:marBottom w:val="0"/>
          <w:divBdr>
            <w:top w:val="none" w:sz="0" w:space="0" w:color="auto"/>
            <w:left w:val="none" w:sz="0" w:space="0" w:color="auto"/>
            <w:bottom w:val="none" w:sz="0" w:space="0" w:color="auto"/>
            <w:right w:val="none" w:sz="0" w:space="0" w:color="auto"/>
          </w:divBdr>
        </w:div>
      </w:divsChild>
    </w:div>
    <w:div w:id="1305163380">
      <w:bodyDiv w:val="1"/>
      <w:marLeft w:val="0"/>
      <w:marRight w:val="0"/>
      <w:marTop w:val="0"/>
      <w:marBottom w:val="0"/>
      <w:divBdr>
        <w:top w:val="none" w:sz="0" w:space="0" w:color="auto"/>
        <w:left w:val="none" w:sz="0" w:space="0" w:color="auto"/>
        <w:bottom w:val="none" w:sz="0" w:space="0" w:color="auto"/>
        <w:right w:val="none" w:sz="0" w:space="0" w:color="auto"/>
      </w:divBdr>
      <w:divsChild>
        <w:div w:id="1130634424">
          <w:marLeft w:val="547"/>
          <w:marRight w:val="0"/>
          <w:marTop w:val="96"/>
          <w:marBottom w:val="0"/>
          <w:divBdr>
            <w:top w:val="none" w:sz="0" w:space="0" w:color="auto"/>
            <w:left w:val="none" w:sz="0" w:space="0" w:color="auto"/>
            <w:bottom w:val="none" w:sz="0" w:space="0" w:color="auto"/>
            <w:right w:val="none" w:sz="0" w:space="0" w:color="auto"/>
          </w:divBdr>
        </w:div>
      </w:divsChild>
    </w:div>
    <w:div w:id="1494763568">
      <w:bodyDiv w:val="1"/>
      <w:marLeft w:val="0"/>
      <w:marRight w:val="0"/>
      <w:marTop w:val="0"/>
      <w:marBottom w:val="0"/>
      <w:divBdr>
        <w:top w:val="none" w:sz="0" w:space="0" w:color="auto"/>
        <w:left w:val="none" w:sz="0" w:space="0" w:color="auto"/>
        <w:bottom w:val="none" w:sz="0" w:space="0" w:color="auto"/>
        <w:right w:val="none" w:sz="0" w:space="0" w:color="auto"/>
      </w:divBdr>
    </w:div>
    <w:div w:id="1500464591">
      <w:bodyDiv w:val="1"/>
      <w:marLeft w:val="0"/>
      <w:marRight w:val="0"/>
      <w:marTop w:val="0"/>
      <w:marBottom w:val="0"/>
      <w:divBdr>
        <w:top w:val="none" w:sz="0" w:space="0" w:color="auto"/>
        <w:left w:val="none" w:sz="0" w:space="0" w:color="auto"/>
        <w:bottom w:val="none" w:sz="0" w:space="0" w:color="auto"/>
        <w:right w:val="none" w:sz="0" w:space="0" w:color="auto"/>
      </w:divBdr>
    </w:div>
    <w:div w:id="1613053479">
      <w:bodyDiv w:val="1"/>
      <w:marLeft w:val="0"/>
      <w:marRight w:val="0"/>
      <w:marTop w:val="0"/>
      <w:marBottom w:val="0"/>
      <w:divBdr>
        <w:top w:val="none" w:sz="0" w:space="0" w:color="auto"/>
        <w:left w:val="none" w:sz="0" w:space="0" w:color="auto"/>
        <w:bottom w:val="none" w:sz="0" w:space="0" w:color="auto"/>
        <w:right w:val="none" w:sz="0" w:space="0" w:color="auto"/>
      </w:divBdr>
      <w:divsChild>
        <w:div w:id="587151757">
          <w:marLeft w:val="547"/>
          <w:marRight w:val="0"/>
          <w:marTop w:val="96"/>
          <w:marBottom w:val="0"/>
          <w:divBdr>
            <w:top w:val="none" w:sz="0" w:space="0" w:color="auto"/>
            <w:left w:val="none" w:sz="0" w:space="0" w:color="auto"/>
            <w:bottom w:val="none" w:sz="0" w:space="0" w:color="auto"/>
            <w:right w:val="none" w:sz="0" w:space="0" w:color="auto"/>
          </w:divBdr>
        </w:div>
      </w:divsChild>
    </w:div>
    <w:div w:id="1627079059">
      <w:bodyDiv w:val="1"/>
      <w:marLeft w:val="0"/>
      <w:marRight w:val="0"/>
      <w:marTop w:val="0"/>
      <w:marBottom w:val="0"/>
      <w:divBdr>
        <w:top w:val="none" w:sz="0" w:space="0" w:color="auto"/>
        <w:left w:val="none" w:sz="0" w:space="0" w:color="auto"/>
        <w:bottom w:val="none" w:sz="0" w:space="0" w:color="auto"/>
        <w:right w:val="none" w:sz="0" w:space="0" w:color="auto"/>
      </w:divBdr>
      <w:divsChild>
        <w:div w:id="1359696491">
          <w:marLeft w:val="547"/>
          <w:marRight w:val="0"/>
          <w:marTop w:val="96"/>
          <w:marBottom w:val="0"/>
          <w:divBdr>
            <w:top w:val="none" w:sz="0" w:space="0" w:color="auto"/>
            <w:left w:val="none" w:sz="0" w:space="0" w:color="auto"/>
            <w:bottom w:val="none" w:sz="0" w:space="0" w:color="auto"/>
            <w:right w:val="none" w:sz="0" w:space="0" w:color="auto"/>
          </w:divBdr>
        </w:div>
      </w:divsChild>
    </w:div>
    <w:div w:id="1732581769">
      <w:bodyDiv w:val="1"/>
      <w:marLeft w:val="0"/>
      <w:marRight w:val="0"/>
      <w:marTop w:val="0"/>
      <w:marBottom w:val="0"/>
      <w:divBdr>
        <w:top w:val="none" w:sz="0" w:space="0" w:color="auto"/>
        <w:left w:val="none" w:sz="0" w:space="0" w:color="auto"/>
        <w:bottom w:val="none" w:sz="0" w:space="0" w:color="auto"/>
        <w:right w:val="none" w:sz="0" w:space="0" w:color="auto"/>
      </w:divBdr>
      <w:divsChild>
        <w:div w:id="148642821">
          <w:marLeft w:val="547"/>
          <w:marRight w:val="0"/>
          <w:marTop w:val="96"/>
          <w:marBottom w:val="0"/>
          <w:divBdr>
            <w:top w:val="none" w:sz="0" w:space="0" w:color="auto"/>
            <w:left w:val="none" w:sz="0" w:space="0" w:color="auto"/>
            <w:bottom w:val="none" w:sz="0" w:space="0" w:color="auto"/>
            <w:right w:val="none" w:sz="0" w:space="0" w:color="auto"/>
          </w:divBdr>
        </w:div>
        <w:div w:id="160195191">
          <w:marLeft w:val="1166"/>
          <w:marRight w:val="0"/>
          <w:marTop w:val="77"/>
          <w:marBottom w:val="0"/>
          <w:divBdr>
            <w:top w:val="none" w:sz="0" w:space="0" w:color="auto"/>
            <w:left w:val="none" w:sz="0" w:space="0" w:color="auto"/>
            <w:bottom w:val="none" w:sz="0" w:space="0" w:color="auto"/>
            <w:right w:val="none" w:sz="0" w:space="0" w:color="auto"/>
          </w:divBdr>
        </w:div>
        <w:div w:id="166142372">
          <w:marLeft w:val="1166"/>
          <w:marRight w:val="0"/>
          <w:marTop w:val="77"/>
          <w:marBottom w:val="0"/>
          <w:divBdr>
            <w:top w:val="none" w:sz="0" w:space="0" w:color="auto"/>
            <w:left w:val="none" w:sz="0" w:space="0" w:color="auto"/>
            <w:bottom w:val="none" w:sz="0" w:space="0" w:color="auto"/>
            <w:right w:val="none" w:sz="0" w:space="0" w:color="auto"/>
          </w:divBdr>
        </w:div>
        <w:div w:id="483545313">
          <w:marLeft w:val="1166"/>
          <w:marRight w:val="0"/>
          <w:marTop w:val="77"/>
          <w:marBottom w:val="0"/>
          <w:divBdr>
            <w:top w:val="none" w:sz="0" w:space="0" w:color="auto"/>
            <w:left w:val="none" w:sz="0" w:space="0" w:color="auto"/>
            <w:bottom w:val="none" w:sz="0" w:space="0" w:color="auto"/>
            <w:right w:val="none" w:sz="0" w:space="0" w:color="auto"/>
          </w:divBdr>
        </w:div>
        <w:div w:id="640774463">
          <w:marLeft w:val="1166"/>
          <w:marRight w:val="0"/>
          <w:marTop w:val="77"/>
          <w:marBottom w:val="0"/>
          <w:divBdr>
            <w:top w:val="none" w:sz="0" w:space="0" w:color="auto"/>
            <w:left w:val="none" w:sz="0" w:space="0" w:color="auto"/>
            <w:bottom w:val="none" w:sz="0" w:space="0" w:color="auto"/>
            <w:right w:val="none" w:sz="0" w:space="0" w:color="auto"/>
          </w:divBdr>
        </w:div>
        <w:div w:id="686565848">
          <w:marLeft w:val="1166"/>
          <w:marRight w:val="0"/>
          <w:marTop w:val="77"/>
          <w:marBottom w:val="0"/>
          <w:divBdr>
            <w:top w:val="none" w:sz="0" w:space="0" w:color="auto"/>
            <w:left w:val="none" w:sz="0" w:space="0" w:color="auto"/>
            <w:bottom w:val="none" w:sz="0" w:space="0" w:color="auto"/>
            <w:right w:val="none" w:sz="0" w:space="0" w:color="auto"/>
          </w:divBdr>
        </w:div>
        <w:div w:id="1454446212">
          <w:marLeft w:val="1166"/>
          <w:marRight w:val="0"/>
          <w:marTop w:val="77"/>
          <w:marBottom w:val="0"/>
          <w:divBdr>
            <w:top w:val="none" w:sz="0" w:space="0" w:color="auto"/>
            <w:left w:val="none" w:sz="0" w:space="0" w:color="auto"/>
            <w:bottom w:val="none" w:sz="0" w:space="0" w:color="auto"/>
            <w:right w:val="none" w:sz="0" w:space="0" w:color="auto"/>
          </w:divBdr>
        </w:div>
        <w:div w:id="1669598433">
          <w:marLeft w:val="1166"/>
          <w:marRight w:val="0"/>
          <w:marTop w:val="77"/>
          <w:marBottom w:val="0"/>
          <w:divBdr>
            <w:top w:val="none" w:sz="0" w:space="0" w:color="auto"/>
            <w:left w:val="none" w:sz="0" w:space="0" w:color="auto"/>
            <w:bottom w:val="none" w:sz="0" w:space="0" w:color="auto"/>
            <w:right w:val="none" w:sz="0" w:space="0" w:color="auto"/>
          </w:divBdr>
        </w:div>
      </w:divsChild>
    </w:div>
    <w:div w:id="1809739235">
      <w:bodyDiv w:val="1"/>
      <w:marLeft w:val="0"/>
      <w:marRight w:val="0"/>
      <w:marTop w:val="0"/>
      <w:marBottom w:val="0"/>
      <w:divBdr>
        <w:top w:val="none" w:sz="0" w:space="0" w:color="auto"/>
        <w:left w:val="none" w:sz="0" w:space="0" w:color="auto"/>
        <w:bottom w:val="none" w:sz="0" w:space="0" w:color="auto"/>
        <w:right w:val="none" w:sz="0" w:space="0" w:color="auto"/>
      </w:divBdr>
    </w:div>
    <w:div w:id="1840659545">
      <w:bodyDiv w:val="1"/>
      <w:marLeft w:val="0"/>
      <w:marRight w:val="0"/>
      <w:marTop w:val="0"/>
      <w:marBottom w:val="0"/>
      <w:divBdr>
        <w:top w:val="none" w:sz="0" w:space="0" w:color="auto"/>
        <w:left w:val="none" w:sz="0" w:space="0" w:color="auto"/>
        <w:bottom w:val="none" w:sz="0" w:space="0" w:color="auto"/>
        <w:right w:val="none" w:sz="0" w:space="0" w:color="auto"/>
      </w:divBdr>
      <w:divsChild>
        <w:div w:id="128405544">
          <w:marLeft w:val="547"/>
          <w:marRight w:val="0"/>
          <w:marTop w:val="96"/>
          <w:marBottom w:val="0"/>
          <w:divBdr>
            <w:top w:val="none" w:sz="0" w:space="0" w:color="auto"/>
            <w:left w:val="none" w:sz="0" w:space="0" w:color="auto"/>
            <w:bottom w:val="none" w:sz="0" w:space="0" w:color="auto"/>
            <w:right w:val="none" w:sz="0" w:space="0" w:color="auto"/>
          </w:divBdr>
        </w:div>
        <w:div w:id="274213033">
          <w:marLeft w:val="547"/>
          <w:marRight w:val="0"/>
          <w:marTop w:val="96"/>
          <w:marBottom w:val="0"/>
          <w:divBdr>
            <w:top w:val="none" w:sz="0" w:space="0" w:color="auto"/>
            <w:left w:val="none" w:sz="0" w:space="0" w:color="auto"/>
            <w:bottom w:val="none" w:sz="0" w:space="0" w:color="auto"/>
            <w:right w:val="none" w:sz="0" w:space="0" w:color="auto"/>
          </w:divBdr>
        </w:div>
        <w:div w:id="653067501">
          <w:marLeft w:val="547"/>
          <w:marRight w:val="0"/>
          <w:marTop w:val="96"/>
          <w:marBottom w:val="0"/>
          <w:divBdr>
            <w:top w:val="none" w:sz="0" w:space="0" w:color="auto"/>
            <w:left w:val="none" w:sz="0" w:space="0" w:color="auto"/>
            <w:bottom w:val="none" w:sz="0" w:space="0" w:color="auto"/>
            <w:right w:val="none" w:sz="0" w:space="0" w:color="auto"/>
          </w:divBdr>
        </w:div>
        <w:div w:id="968517015">
          <w:marLeft w:val="547"/>
          <w:marRight w:val="0"/>
          <w:marTop w:val="96"/>
          <w:marBottom w:val="0"/>
          <w:divBdr>
            <w:top w:val="none" w:sz="0" w:space="0" w:color="auto"/>
            <w:left w:val="none" w:sz="0" w:space="0" w:color="auto"/>
            <w:bottom w:val="none" w:sz="0" w:space="0" w:color="auto"/>
            <w:right w:val="none" w:sz="0" w:space="0" w:color="auto"/>
          </w:divBdr>
        </w:div>
        <w:div w:id="1735201833">
          <w:marLeft w:val="547"/>
          <w:marRight w:val="0"/>
          <w:marTop w:val="96"/>
          <w:marBottom w:val="0"/>
          <w:divBdr>
            <w:top w:val="none" w:sz="0" w:space="0" w:color="auto"/>
            <w:left w:val="none" w:sz="0" w:space="0" w:color="auto"/>
            <w:bottom w:val="none" w:sz="0" w:space="0" w:color="auto"/>
            <w:right w:val="none" w:sz="0" w:space="0" w:color="auto"/>
          </w:divBdr>
        </w:div>
        <w:div w:id="1754667369">
          <w:marLeft w:val="547"/>
          <w:marRight w:val="0"/>
          <w:marTop w:val="96"/>
          <w:marBottom w:val="0"/>
          <w:divBdr>
            <w:top w:val="none" w:sz="0" w:space="0" w:color="auto"/>
            <w:left w:val="none" w:sz="0" w:space="0" w:color="auto"/>
            <w:bottom w:val="none" w:sz="0" w:space="0" w:color="auto"/>
            <w:right w:val="none" w:sz="0" w:space="0" w:color="auto"/>
          </w:divBdr>
        </w:div>
        <w:div w:id="1818262296">
          <w:marLeft w:val="547"/>
          <w:marRight w:val="0"/>
          <w:marTop w:val="96"/>
          <w:marBottom w:val="0"/>
          <w:divBdr>
            <w:top w:val="none" w:sz="0" w:space="0" w:color="auto"/>
            <w:left w:val="none" w:sz="0" w:space="0" w:color="auto"/>
            <w:bottom w:val="none" w:sz="0" w:space="0" w:color="auto"/>
            <w:right w:val="none" w:sz="0" w:space="0" w:color="auto"/>
          </w:divBdr>
        </w:div>
      </w:divsChild>
    </w:div>
    <w:div w:id="1965189905">
      <w:bodyDiv w:val="1"/>
      <w:marLeft w:val="0"/>
      <w:marRight w:val="0"/>
      <w:marTop w:val="0"/>
      <w:marBottom w:val="0"/>
      <w:divBdr>
        <w:top w:val="none" w:sz="0" w:space="0" w:color="auto"/>
        <w:left w:val="none" w:sz="0" w:space="0" w:color="auto"/>
        <w:bottom w:val="none" w:sz="0" w:space="0" w:color="auto"/>
        <w:right w:val="none" w:sz="0" w:space="0" w:color="auto"/>
      </w:divBdr>
      <w:divsChild>
        <w:div w:id="514080972">
          <w:marLeft w:val="547"/>
          <w:marRight w:val="0"/>
          <w:marTop w:val="96"/>
          <w:marBottom w:val="0"/>
          <w:divBdr>
            <w:top w:val="none" w:sz="0" w:space="0" w:color="auto"/>
            <w:left w:val="none" w:sz="0" w:space="0" w:color="auto"/>
            <w:bottom w:val="none" w:sz="0" w:space="0" w:color="auto"/>
            <w:right w:val="none" w:sz="0" w:space="0" w:color="auto"/>
          </w:divBdr>
        </w:div>
      </w:divsChild>
    </w:div>
    <w:div w:id="2139175372">
      <w:bodyDiv w:val="1"/>
      <w:marLeft w:val="0"/>
      <w:marRight w:val="0"/>
      <w:marTop w:val="0"/>
      <w:marBottom w:val="0"/>
      <w:divBdr>
        <w:top w:val="none" w:sz="0" w:space="0" w:color="auto"/>
        <w:left w:val="none" w:sz="0" w:space="0" w:color="auto"/>
        <w:bottom w:val="none" w:sz="0" w:space="0" w:color="auto"/>
        <w:right w:val="none" w:sz="0" w:space="0" w:color="auto"/>
      </w:divBdr>
      <w:divsChild>
        <w:div w:id="2462327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garin,%20Phoebe%20Ria%20L\New%20CWR%20Templates\01%20Laboratory%20Exerci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7F64D-3C73-4707-9377-D0E726BB9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Laboratory Exercise.dotx</Template>
  <TotalTime>43</TotalTime>
  <Pages>1</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Laboratory Exercise #1</vt:lpstr>
    </vt:vector>
  </TitlesOfParts>
  <Company>STI</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Exercise #1</dc:title>
  <dc:creator>Beronika Pena</dc:creator>
  <cp:lastModifiedBy>Elico, Ryan (Student)</cp:lastModifiedBy>
  <cp:revision>28</cp:revision>
  <cp:lastPrinted>2023-09-29T09:26:00Z</cp:lastPrinted>
  <dcterms:created xsi:type="dcterms:W3CDTF">2021-02-09T05:37:00Z</dcterms:created>
  <dcterms:modified xsi:type="dcterms:W3CDTF">2023-09-29T11:09:00Z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