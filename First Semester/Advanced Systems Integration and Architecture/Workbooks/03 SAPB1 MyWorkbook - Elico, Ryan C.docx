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037E7" w14:textId="56F44CE2" w:rsidR="00292A2F" w:rsidRPr="00634A02" w:rsidRDefault="00C55CD5" w:rsidP="00641520">
      <w:pPr>
        <w:pStyle w:val="Title"/>
        <w:spacing w:after="0" w:line="360" w:lineRule="auto"/>
        <w:jc w:val="both"/>
        <w:rPr>
          <w:rFonts w:ascii="Arial" w:hAnsi="Arial" w:cs="Arial"/>
          <w:b w:val="0"/>
          <w:sz w:val="22"/>
          <w:szCs w:val="22"/>
        </w:rPr>
      </w:pPr>
      <w:r w:rsidRPr="00634A02">
        <w:rPr>
          <w:rFonts w:ascii="Arial" w:hAnsi="Arial" w:cs="Arial"/>
          <w:sz w:val="22"/>
          <w:szCs w:val="22"/>
        </w:rPr>
        <w:t>Name</w:t>
      </w:r>
      <w:r w:rsidRPr="00634A02">
        <w:rPr>
          <w:rFonts w:ascii="Arial" w:hAnsi="Arial" w:cs="Arial"/>
          <w:b w:val="0"/>
          <w:sz w:val="22"/>
          <w:szCs w:val="22"/>
        </w:rPr>
        <w:t xml:space="preserve">: </w:t>
      </w:r>
      <w:r w:rsidR="00634A02" w:rsidRPr="00634A02">
        <w:rPr>
          <w:rFonts w:ascii="Arial" w:hAnsi="Arial" w:cs="Arial"/>
          <w:b w:val="0"/>
          <w:sz w:val="22"/>
          <w:szCs w:val="22"/>
        </w:rPr>
        <w:t>Ryan C. Elico</w:t>
      </w:r>
      <w:r w:rsidR="00634A02" w:rsidRPr="00634A02">
        <w:rPr>
          <w:rFonts w:ascii="Arial" w:hAnsi="Arial" w:cs="Arial"/>
          <w:b w:val="0"/>
          <w:sz w:val="22"/>
          <w:szCs w:val="22"/>
        </w:rPr>
        <w:tab/>
      </w:r>
      <w:r w:rsidR="00634A02" w:rsidRPr="00634A02">
        <w:rPr>
          <w:rFonts w:ascii="Arial" w:hAnsi="Arial" w:cs="Arial"/>
          <w:b w:val="0"/>
          <w:sz w:val="22"/>
          <w:szCs w:val="22"/>
        </w:rPr>
        <w:tab/>
      </w:r>
      <w:r w:rsidR="00634A02" w:rsidRPr="00634A02">
        <w:rPr>
          <w:rFonts w:ascii="Arial" w:hAnsi="Arial" w:cs="Arial"/>
          <w:b w:val="0"/>
          <w:sz w:val="22"/>
          <w:szCs w:val="22"/>
        </w:rPr>
        <w:tab/>
      </w:r>
      <w:r w:rsidR="00634A02" w:rsidRPr="00634A02">
        <w:rPr>
          <w:rFonts w:ascii="Arial" w:hAnsi="Arial" w:cs="Arial"/>
          <w:b w:val="0"/>
          <w:sz w:val="22"/>
          <w:szCs w:val="22"/>
        </w:rPr>
        <w:tab/>
      </w:r>
      <w:r w:rsidR="00634A02" w:rsidRPr="00634A02">
        <w:rPr>
          <w:rFonts w:ascii="Arial" w:hAnsi="Arial" w:cs="Arial"/>
          <w:b w:val="0"/>
          <w:sz w:val="22"/>
          <w:szCs w:val="22"/>
        </w:rPr>
        <w:tab/>
      </w:r>
      <w:r w:rsidR="006457D0" w:rsidRPr="00634A02">
        <w:rPr>
          <w:rFonts w:ascii="Arial" w:hAnsi="Arial" w:cs="Arial"/>
          <w:b w:val="0"/>
          <w:sz w:val="22"/>
          <w:szCs w:val="22"/>
        </w:rPr>
        <w:tab/>
      </w:r>
      <w:r w:rsidR="006457D0" w:rsidRPr="00634A02">
        <w:rPr>
          <w:rFonts w:ascii="Arial" w:hAnsi="Arial" w:cs="Arial"/>
          <w:b w:val="0"/>
          <w:sz w:val="22"/>
          <w:szCs w:val="22"/>
        </w:rPr>
        <w:tab/>
      </w:r>
      <w:r w:rsidR="00F64CC5" w:rsidRPr="00634A02">
        <w:rPr>
          <w:rFonts w:ascii="Arial" w:hAnsi="Arial" w:cs="Arial"/>
          <w:b w:val="0"/>
          <w:sz w:val="22"/>
          <w:szCs w:val="22"/>
        </w:rPr>
        <w:t xml:space="preserve">      </w:t>
      </w:r>
      <w:r w:rsidR="00634A02" w:rsidRPr="00634A02">
        <w:rPr>
          <w:rFonts w:ascii="Arial" w:hAnsi="Arial" w:cs="Arial"/>
          <w:b w:val="0"/>
          <w:sz w:val="22"/>
          <w:szCs w:val="22"/>
        </w:rPr>
        <w:tab/>
      </w:r>
      <w:r w:rsidRPr="00634A02">
        <w:rPr>
          <w:rFonts w:ascii="Arial" w:hAnsi="Arial" w:cs="Arial"/>
          <w:sz w:val="22"/>
          <w:szCs w:val="22"/>
        </w:rPr>
        <w:t>Section</w:t>
      </w:r>
      <w:r w:rsidRPr="00634A02">
        <w:rPr>
          <w:rFonts w:ascii="Arial" w:hAnsi="Arial" w:cs="Arial"/>
          <w:b w:val="0"/>
          <w:sz w:val="22"/>
          <w:szCs w:val="22"/>
        </w:rPr>
        <w:t xml:space="preserve">: </w:t>
      </w:r>
      <w:r w:rsidR="00634A02" w:rsidRPr="00634A02">
        <w:rPr>
          <w:rFonts w:ascii="Arial" w:hAnsi="Arial" w:cs="Arial"/>
          <w:b w:val="0"/>
          <w:sz w:val="22"/>
          <w:szCs w:val="22"/>
        </w:rPr>
        <w:t>BSIT – 501</w:t>
      </w:r>
    </w:p>
    <w:p w14:paraId="43417390" w14:textId="221D80F1" w:rsidR="00634A02" w:rsidRDefault="00634A02" w:rsidP="00641520">
      <w:pPr>
        <w:pStyle w:val="Title"/>
        <w:spacing w:after="0" w:line="360" w:lineRule="auto"/>
        <w:jc w:val="both"/>
        <w:rPr>
          <w:rFonts w:ascii="Arial" w:hAnsi="Arial" w:cs="Arial"/>
          <w:b w:val="0"/>
          <w:sz w:val="22"/>
          <w:szCs w:val="22"/>
        </w:rPr>
      </w:pPr>
    </w:p>
    <w:p w14:paraId="471AA3A4" w14:textId="38292AD3" w:rsidR="004379D7" w:rsidRDefault="00510461" w:rsidP="00EC0DE8">
      <w:pPr>
        <w:pStyle w:val="Title"/>
        <w:numPr>
          <w:ilvl w:val="0"/>
          <w:numId w:val="50"/>
        </w:numPr>
        <w:spacing w:after="0" w:line="360" w:lineRule="auto"/>
        <w:ind w:left="360"/>
        <w:jc w:val="both"/>
        <w:rPr>
          <w:rFonts w:ascii="Arial" w:hAnsi="Arial" w:cs="Arial"/>
          <w:sz w:val="22"/>
          <w:szCs w:val="22"/>
        </w:rPr>
      </w:pPr>
      <w:r w:rsidRPr="00510461">
        <w:rPr>
          <w:rFonts w:ascii="Arial" w:hAnsi="Arial" w:cs="Arial"/>
          <w:sz w:val="22"/>
          <w:szCs w:val="22"/>
        </w:rPr>
        <w:t>LOGGING IN</w:t>
      </w:r>
    </w:p>
    <w:p w14:paraId="1E5CBCE4" w14:textId="6713568C" w:rsidR="008A5F87" w:rsidRDefault="008A5F87" w:rsidP="008A5F87">
      <w:pPr>
        <w:pStyle w:val="Title"/>
        <w:spacing w:after="0" w:line="360" w:lineRule="auto"/>
        <w:jc w:val="both"/>
        <w:rPr>
          <w:rFonts w:ascii="Arial" w:hAnsi="Arial" w:cs="Arial"/>
          <w:sz w:val="22"/>
          <w:szCs w:val="22"/>
        </w:rPr>
      </w:pPr>
    </w:p>
    <w:p w14:paraId="6BEC2D5F" w14:textId="1D5F5F06" w:rsidR="008A5F87" w:rsidRDefault="006B23A0" w:rsidP="004C2D13">
      <w:pPr>
        <w:pStyle w:val="Title"/>
        <w:spacing w:after="0" w:line="360" w:lineRule="auto"/>
        <w:jc w:val="center"/>
        <w:rPr>
          <w:rFonts w:ascii="Arial" w:hAnsi="Arial" w:cs="Arial"/>
          <w:sz w:val="22"/>
          <w:szCs w:val="22"/>
        </w:rPr>
      </w:pPr>
      <w:r w:rsidRPr="00EC0DE8">
        <w:rPr>
          <w:rFonts w:ascii="Arial" w:hAnsi="Arial" w:cs="Arial"/>
          <w:noProof/>
          <w:sz w:val="22"/>
          <w:szCs w:val="22"/>
        </w:rPr>
        <w:drawing>
          <wp:inline distT="0" distB="0" distL="0" distR="0" wp14:anchorId="04E4828D" wp14:editId="3AA17441">
            <wp:extent cx="5965463" cy="218720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651" t="35122" r="19755" b="32652"/>
                    <a:stretch/>
                  </pic:blipFill>
                  <pic:spPr bwMode="auto">
                    <a:xfrm>
                      <a:off x="0" y="0"/>
                      <a:ext cx="5998180" cy="2199203"/>
                    </a:xfrm>
                    <a:prstGeom prst="rect">
                      <a:avLst/>
                    </a:prstGeom>
                    <a:ln>
                      <a:noFill/>
                    </a:ln>
                    <a:extLst>
                      <a:ext uri="{53640926-AAD7-44D8-BBD7-CCE9431645EC}">
                        <a14:shadowObscured xmlns:a14="http://schemas.microsoft.com/office/drawing/2010/main"/>
                      </a:ext>
                    </a:extLst>
                  </pic:spPr>
                </pic:pic>
              </a:graphicData>
            </a:graphic>
          </wp:inline>
        </w:drawing>
      </w:r>
    </w:p>
    <w:p w14:paraId="6ECD1DDA" w14:textId="2FB7C3BB" w:rsidR="000A75AF" w:rsidRPr="00981559" w:rsidRDefault="000A75AF" w:rsidP="00981559">
      <w:pPr>
        <w:pStyle w:val="Title"/>
        <w:spacing w:after="0" w:line="360" w:lineRule="auto"/>
        <w:jc w:val="both"/>
        <w:rPr>
          <w:rFonts w:ascii="Arial" w:hAnsi="Arial" w:cs="Arial"/>
          <w:b w:val="0"/>
          <w:sz w:val="22"/>
          <w:szCs w:val="22"/>
        </w:rPr>
      </w:pPr>
      <w:r>
        <w:rPr>
          <w:rFonts w:ascii="Arial" w:hAnsi="Arial" w:cs="Arial"/>
          <w:sz w:val="22"/>
          <w:szCs w:val="22"/>
        </w:rPr>
        <w:t xml:space="preserve">Caption: </w:t>
      </w:r>
      <w:r w:rsidR="00981559">
        <w:rPr>
          <w:rFonts w:ascii="Arial" w:hAnsi="Arial" w:cs="Arial"/>
          <w:b w:val="0"/>
          <w:sz w:val="22"/>
          <w:szCs w:val="22"/>
        </w:rPr>
        <w:t>M</w:t>
      </w:r>
      <w:r w:rsidR="00981559" w:rsidRPr="00981559">
        <w:rPr>
          <w:rFonts w:ascii="Arial" w:hAnsi="Arial" w:cs="Arial"/>
          <w:b w:val="0"/>
          <w:sz w:val="22"/>
          <w:szCs w:val="22"/>
        </w:rPr>
        <w:t>y workflow begins with the initial step of logging in. I open a web browser and enter the URL provided by my instructor. Next, I select the designated server and company as instructed. To access the system, I input the user ID and password specific to my assigned branch, ensuring that I'm using the correct credentials. It's important to note that each student has a unique branch assignment. Once successfully logged in, I must remember to set my default branch to the one assigned to me for seamless navigation within the SAP B1 environment.</w:t>
      </w:r>
      <w:bookmarkStart w:id="0" w:name="_GoBack"/>
      <w:bookmarkEnd w:id="0"/>
    </w:p>
    <w:p w14:paraId="05213C4F" w14:textId="6ED5F967" w:rsidR="008A5F87" w:rsidRDefault="008A5F87" w:rsidP="008A5F87">
      <w:pPr>
        <w:pStyle w:val="Title"/>
        <w:spacing w:after="0" w:line="360" w:lineRule="auto"/>
        <w:jc w:val="both"/>
        <w:rPr>
          <w:rFonts w:ascii="Arial" w:hAnsi="Arial" w:cs="Arial"/>
          <w:sz w:val="22"/>
          <w:szCs w:val="22"/>
        </w:rPr>
      </w:pPr>
    </w:p>
    <w:p w14:paraId="21CDCB72" w14:textId="6F02A4F6" w:rsidR="002662FA" w:rsidRDefault="002662FA" w:rsidP="008A5F87">
      <w:pPr>
        <w:pStyle w:val="Title"/>
        <w:spacing w:after="0" w:line="360" w:lineRule="auto"/>
        <w:jc w:val="both"/>
        <w:rPr>
          <w:rFonts w:ascii="Arial" w:hAnsi="Arial" w:cs="Arial"/>
          <w:sz w:val="22"/>
          <w:szCs w:val="22"/>
        </w:rPr>
      </w:pPr>
    </w:p>
    <w:p w14:paraId="537F5552" w14:textId="56F9109E" w:rsidR="002662FA" w:rsidRDefault="002662FA" w:rsidP="008A5F87">
      <w:pPr>
        <w:pStyle w:val="Title"/>
        <w:spacing w:after="0" w:line="360" w:lineRule="auto"/>
        <w:jc w:val="both"/>
        <w:rPr>
          <w:rFonts w:ascii="Arial" w:hAnsi="Arial" w:cs="Arial"/>
          <w:sz w:val="22"/>
          <w:szCs w:val="22"/>
        </w:rPr>
      </w:pPr>
    </w:p>
    <w:p w14:paraId="2BFF5178" w14:textId="7CE53AC9" w:rsidR="002662FA" w:rsidRDefault="002662FA" w:rsidP="008A5F87">
      <w:pPr>
        <w:pStyle w:val="Title"/>
        <w:spacing w:after="0" w:line="360" w:lineRule="auto"/>
        <w:jc w:val="both"/>
        <w:rPr>
          <w:rFonts w:ascii="Arial" w:hAnsi="Arial" w:cs="Arial"/>
          <w:sz w:val="22"/>
          <w:szCs w:val="22"/>
        </w:rPr>
      </w:pPr>
    </w:p>
    <w:p w14:paraId="010D3B31" w14:textId="73A4782D" w:rsidR="002662FA" w:rsidRDefault="002662FA" w:rsidP="008A5F87">
      <w:pPr>
        <w:pStyle w:val="Title"/>
        <w:spacing w:after="0" w:line="360" w:lineRule="auto"/>
        <w:jc w:val="both"/>
        <w:rPr>
          <w:rFonts w:ascii="Arial" w:hAnsi="Arial" w:cs="Arial"/>
          <w:sz w:val="22"/>
          <w:szCs w:val="22"/>
        </w:rPr>
      </w:pPr>
    </w:p>
    <w:p w14:paraId="07A34B17" w14:textId="1E847039" w:rsidR="002662FA" w:rsidRDefault="002662FA" w:rsidP="008A5F87">
      <w:pPr>
        <w:pStyle w:val="Title"/>
        <w:spacing w:after="0" w:line="360" w:lineRule="auto"/>
        <w:jc w:val="both"/>
        <w:rPr>
          <w:rFonts w:ascii="Arial" w:hAnsi="Arial" w:cs="Arial"/>
          <w:sz w:val="22"/>
          <w:szCs w:val="22"/>
        </w:rPr>
      </w:pPr>
    </w:p>
    <w:p w14:paraId="59D1FD64" w14:textId="67F2D87E" w:rsidR="002662FA" w:rsidRDefault="002662FA" w:rsidP="008A5F87">
      <w:pPr>
        <w:pStyle w:val="Title"/>
        <w:spacing w:after="0" w:line="360" w:lineRule="auto"/>
        <w:jc w:val="both"/>
        <w:rPr>
          <w:rFonts w:ascii="Arial" w:hAnsi="Arial" w:cs="Arial"/>
          <w:sz w:val="22"/>
          <w:szCs w:val="22"/>
        </w:rPr>
      </w:pPr>
    </w:p>
    <w:p w14:paraId="6A683A94" w14:textId="3B9C33AE" w:rsidR="002662FA" w:rsidRDefault="002662FA" w:rsidP="008A5F87">
      <w:pPr>
        <w:pStyle w:val="Title"/>
        <w:spacing w:after="0" w:line="360" w:lineRule="auto"/>
        <w:jc w:val="both"/>
        <w:rPr>
          <w:rFonts w:ascii="Arial" w:hAnsi="Arial" w:cs="Arial"/>
          <w:sz w:val="22"/>
          <w:szCs w:val="22"/>
        </w:rPr>
      </w:pPr>
    </w:p>
    <w:p w14:paraId="727773F9" w14:textId="6BA90886" w:rsidR="002662FA" w:rsidRDefault="002662FA" w:rsidP="008A5F87">
      <w:pPr>
        <w:pStyle w:val="Title"/>
        <w:spacing w:after="0" w:line="360" w:lineRule="auto"/>
        <w:jc w:val="both"/>
        <w:rPr>
          <w:rFonts w:ascii="Arial" w:hAnsi="Arial" w:cs="Arial"/>
          <w:sz w:val="22"/>
          <w:szCs w:val="22"/>
        </w:rPr>
      </w:pPr>
    </w:p>
    <w:p w14:paraId="4EB8DA44" w14:textId="249A3799" w:rsidR="002662FA" w:rsidRDefault="002662FA" w:rsidP="008A5F87">
      <w:pPr>
        <w:pStyle w:val="Title"/>
        <w:spacing w:after="0" w:line="360" w:lineRule="auto"/>
        <w:jc w:val="both"/>
        <w:rPr>
          <w:rFonts w:ascii="Arial" w:hAnsi="Arial" w:cs="Arial"/>
          <w:sz w:val="22"/>
          <w:szCs w:val="22"/>
        </w:rPr>
      </w:pPr>
    </w:p>
    <w:p w14:paraId="4B53BAB4" w14:textId="662E683A" w:rsidR="002662FA" w:rsidRDefault="002662FA" w:rsidP="008A5F87">
      <w:pPr>
        <w:pStyle w:val="Title"/>
        <w:spacing w:after="0" w:line="360" w:lineRule="auto"/>
        <w:jc w:val="both"/>
        <w:rPr>
          <w:rFonts w:ascii="Arial" w:hAnsi="Arial" w:cs="Arial"/>
          <w:sz w:val="22"/>
          <w:szCs w:val="22"/>
        </w:rPr>
      </w:pPr>
    </w:p>
    <w:p w14:paraId="1D6154EF" w14:textId="3A0422D3" w:rsidR="002662FA" w:rsidRDefault="002662FA" w:rsidP="008A5F87">
      <w:pPr>
        <w:pStyle w:val="Title"/>
        <w:spacing w:after="0" w:line="360" w:lineRule="auto"/>
        <w:jc w:val="both"/>
        <w:rPr>
          <w:rFonts w:ascii="Arial" w:hAnsi="Arial" w:cs="Arial"/>
          <w:sz w:val="22"/>
          <w:szCs w:val="22"/>
        </w:rPr>
      </w:pPr>
    </w:p>
    <w:p w14:paraId="4BB8D5DD" w14:textId="0CF157A1" w:rsidR="002662FA" w:rsidRDefault="002662FA" w:rsidP="008A5F87">
      <w:pPr>
        <w:pStyle w:val="Title"/>
        <w:spacing w:after="0" w:line="360" w:lineRule="auto"/>
        <w:jc w:val="both"/>
        <w:rPr>
          <w:rFonts w:ascii="Arial" w:hAnsi="Arial" w:cs="Arial"/>
          <w:sz w:val="22"/>
          <w:szCs w:val="22"/>
        </w:rPr>
      </w:pPr>
    </w:p>
    <w:p w14:paraId="21BB74E3" w14:textId="2F7FE130" w:rsidR="002662FA" w:rsidRDefault="002662FA" w:rsidP="008A5F87">
      <w:pPr>
        <w:pStyle w:val="Title"/>
        <w:spacing w:after="0" w:line="360" w:lineRule="auto"/>
        <w:jc w:val="both"/>
        <w:rPr>
          <w:rFonts w:ascii="Arial" w:hAnsi="Arial" w:cs="Arial"/>
          <w:sz w:val="22"/>
          <w:szCs w:val="22"/>
        </w:rPr>
      </w:pPr>
    </w:p>
    <w:p w14:paraId="57EEB52B" w14:textId="7BA91E71" w:rsidR="002662FA" w:rsidRDefault="002662FA" w:rsidP="008A5F87">
      <w:pPr>
        <w:pStyle w:val="Title"/>
        <w:spacing w:after="0" w:line="360" w:lineRule="auto"/>
        <w:jc w:val="both"/>
        <w:rPr>
          <w:rFonts w:ascii="Arial" w:hAnsi="Arial" w:cs="Arial"/>
          <w:sz w:val="22"/>
          <w:szCs w:val="22"/>
        </w:rPr>
      </w:pPr>
    </w:p>
    <w:p w14:paraId="2201BD81" w14:textId="37CFB96F" w:rsidR="002662FA" w:rsidRDefault="002662FA" w:rsidP="008A5F87">
      <w:pPr>
        <w:pStyle w:val="Title"/>
        <w:spacing w:after="0" w:line="360" w:lineRule="auto"/>
        <w:jc w:val="both"/>
        <w:rPr>
          <w:rFonts w:ascii="Arial" w:hAnsi="Arial" w:cs="Arial"/>
          <w:sz w:val="22"/>
          <w:szCs w:val="22"/>
        </w:rPr>
      </w:pPr>
    </w:p>
    <w:p w14:paraId="37099A50" w14:textId="77777777" w:rsidR="002662FA" w:rsidRDefault="002662FA" w:rsidP="008A5F87">
      <w:pPr>
        <w:pStyle w:val="Title"/>
        <w:spacing w:after="0" w:line="360" w:lineRule="auto"/>
        <w:jc w:val="both"/>
        <w:rPr>
          <w:rFonts w:ascii="Arial" w:hAnsi="Arial" w:cs="Arial"/>
          <w:sz w:val="22"/>
          <w:szCs w:val="22"/>
        </w:rPr>
      </w:pPr>
    </w:p>
    <w:p w14:paraId="013A11B4" w14:textId="1D82D637" w:rsidR="008A5F87" w:rsidRDefault="008A5F87" w:rsidP="00EC0DE8">
      <w:pPr>
        <w:pStyle w:val="Title"/>
        <w:numPr>
          <w:ilvl w:val="0"/>
          <w:numId w:val="50"/>
        </w:numPr>
        <w:spacing w:after="0" w:line="360" w:lineRule="auto"/>
        <w:ind w:left="360"/>
        <w:jc w:val="both"/>
        <w:rPr>
          <w:rFonts w:ascii="Arial" w:hAnsi="Arial" w:cs="Arial"/>
          <w:sz w:val="22"/>
          <w:szCs w:val="22"/>
        </w:rPr>
      </w:pPr>
      <w:r w:rsidRPr="008A5F87">
        <w:rPr>
          <w:rFonts w:ascii="Arial" w:hAnsi="Arial" w:cs="Arial"/>
          <w:sz w:val="22"/>
          <w:szCs w:val="22"/>
        </w:rPr>
        <w:lastRenderedPageBreak/>
        <w:t>CURRENCIES (Section 3 of the Business Blueprint)</w:t>
      </w:r>
    </w:p>
    <w:p w14:paraId="3F60ADF5" w14:textId="7AFE6FC2" w:rsidR="008A5F87" w:rsidRDefault="008A5F87" w:rsidP="008A5F87">
      <w:pPr>
        <w:pStyle w:val="Title"/>
        <w:spacing w:after="0" w:line="360" w:lineRule="auto"/>
        <w:jc w:val="both"/>
        <w:rPr>
          <w:rFonts w:ascii="Arial" w:hAnsi="Arial" w:cs="Arial"/>
          <w:sz w:val="22"/>
          <w:szCs w:val="22"/>
        </w:rPr>
      </w:pPr>
    </w:p>
    <w:p w14:paraId="0E126AED" w14:textId="0671B161" w:rsidR="008A5F87" w:rsidRDefault="008A5F87" w:rsidP="00FD5EDA">
      <w:pPr>
        <w:pStyle w:val="Title"/>
        <w:spacing w:after="0" w:line="360" w:lineRule="auto"/>
        <w:jc w:val="center"/>
        <w:rPr>
          <w:rFonts w:ascii="Arial" w:hAnsi="Arial" w:cs="Arial"/>
          <w:sz w:val="22"/>
          <w:szCs w:val="22"/>
        </w:rPr>
      </w:pPr>
      <w:r w:rsidRPr="008A5F87">
        <w:rPr>
          <w:rFonts w:ascii="Arial" w:hAnsi="Arial" w:cs="Arial"/>
          <w:noProof/>
          <w:sz w:val="22"/>
          <w:szCs w:val="22"/>
        </w:rPr>
        <w:drawing>
          <wp:inline distT="0" distB="0" distL="0" distR="0" wp14:anchorId="5219A4B7" wp14:editId="611FD33A">
            <wp:extent cx="3267028" cy="4770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965" t="12626" r="31622" b="9806"/>
                    <a:stretch/>
                  </pic:blipFill>
                  <pic:spPr bwMode="auto">
                    <a:xfrm>
                      <a:off x="0" y="0"/>
                      <a:ext cx="3273129" cy="4779299"/>
                    </a:xfrm>
                    <a:prstGeom prst="rect">
                      <a:avLst/>
                    </a:prstGeom>
                    <a:ln>
                      <a:noFill/>
                    </a:ln>
                    <a:extLst>
                      <a:ext uri="{53640926-AAD7-44D8-BBD7-CCE9431645EC}">
                        <a14:shadowObscured xmlns:a14="http://schemas.microsoft.com/office/drawing/2010/main"/>
                      </a:ext>
                    </a:extLst>
                  </pic:spPr>
                </pic:pic>
              </a:graphicData>
            </a:graphic>
          </wp:inline>
        </w:drawing>
      </w:r>
    </w:p>
    <w:p w14:paraId="52AE8033" w14:textId="3BC62E90" w:rsidR="002662FA" w:rsidRPr="002662FA" w:rsidRDefault="002662FA" w:rsidP="008A5F87">
      <w:pPr>
        <w:pStyle w:val="Title"/>
        <w:spacing w:after="0" w:line="360" w:lineRule="auto"/>
        <w:jc w:val="both"/>
        <w:rPr>
          <w:rFonts w:ascii="Arial" w:hAnsi="Arial" w:cs="Arial"/>
          <w:b w:val="0"/>
          <w:sz w:val="22"/>
          <w:szCs w:val="22"/>
        </w:rPr>
      </w:pPr>
      <w:r>
        <w:rPr>
          <w:rFonts w:ascii="Arial" w:hAnsi="Arial" w:cs="Arial"/>
          <w:sz w:val="22"/>
          <w:szCs w:val="22"/>
        </w:rPr>
        <w:t xml:space="preserve">Caption: </w:t>
      </w:r>
      <w:r w:rsidRPr="002662FA">
        <w:rPr>
          <w:rFonts w:ascii="Arial" w:hAnsi="Arial" w:cs="Arial"/>
          <w:b w:val="0"/>
          <w:sz w:val="22"/>
          <w:szCs w:val="22"/>
        </w:rPr>
        <w:t>In SAP Business One, within Section 3 of the Business Blueprint, which pertains to currencies, my first step is to access the Company details where currency settings are managed. Here, I ensure that the required currencies, such as Philippine Peso and USD, are already defined in the list of available currencies. This involves confirming their presence and settings, ensuring that they are properly configured to facilitate financial transactions and reporting within the system, thereby maintaining accurate and efficient currency management for the company.</w:t>
      </w:r>
    </w:p>
    <w:p w14:paraId="616DACB5" w14:textId="0CC789DC" w:rsidR="008A5F87" w:rsidRDefault="008A5F87" w:rsidP="008A5F87">
      <w:pPr>
        <w:pStyle w:val="Title"/>
        <w:spacing w:after="0" w:line="360" w:lineRule="auto"/>
        <w:jc w:val="both"/>
        <w:rPr>
          <w:rFonts w:ascii="Arial" w:hAnsi="Arial" w:cs="Arial"/>
          <w:sz w:val="22"/>
          <w:szCs w:val="22"/>
        </w:rPr>
      </w:pPr>
    </w:p>
    <w:p w14:paraId="5E007471" w14:textId="528003BE" w:rsidR="00D564D5" w:rsidRDefault="00D564D5" w:rsidP="008A5F87">
      <w:pPr>
        <w:pStyle w:val="Title"/>
        <w:spacing w:after="0" w:line="360" w:lineRule="auto"/>
        <w:jc w:val="both"/>
        <w:rPr>
          <w:rFonts w:ascii="Arial" w:hAnsi="Arial" w:cs="Arial"/>
          <w:sz w:val="22"/>
          <w:szCs w:val="22"/>
        </w:rPr>
      </w:pPr>
    </w:p>
    <w:p w14:paraId="141C710F" w14:textId="222A088B" w:rsidR="00D564D5" w:rsidRDefault="00D564D5" w:rsidP="008A5F87">
      <w:pPr>
        <w:pStyle w:val="Title"/>
        <w:spacing w:after="0" w:line="360" w:lineRule="auto"/>
        <w:jc w:val="both"/>
        <w:rPr>
          <w:rFonts w:ascii="Arial" w:hAnsi="Arial" w:cs="Arial"/>
          <w:sz w:val="22"/>
          <w:szCs w:val="22"/>
        </w:rPr>
      </w:pPr>
    </w:p>
    <w:p w14:paraId="419689E6" w14:textId="47350862" w:rsidR="00D564D5" w:rsidRDefault="00D564D5" w:rsidP="008A5F87">
      <w:pPr>
        <w:pStyle w:val="Title"/>
        <w:spacing w:after="0" w:line="360" w:lineRule="auto"/>
        <w:jc w:val="both"/>
        <w:rPr>
          <w:rFonts w:ascii="Arial" w:hAnsi="Arial" w:cs="Arial"/>
          <w:sz w:val="22"/>
          <w:szCs w:val="22"/>
        </w:rPr>
      </w:pPr>
    </w:p>
    <w:p w14:paraId="588F6A8C" w14:textId="10F759A0" w:rsidR="00D564D5" w:rsidRDefault="00D564D5" w:rsidP="008A5F87">
      <w:pPr>
        <w:pStyle w:val="Title"/>
        <w:spacing w:after="0" w:line="360" w:lineRule="auto"/>
        <w:jc w:val="both"/>
        <w:rPr>
          <w:rFonts w:ascii="Arial" w:hAnsi="Arial" w:cs="Arial"/>
          <w:sz w:val="22"/>
          <w:szCs w:val="22"/>
        </w:rPr>
      </w:pPr>
    </w:p>
    <w:p w14:paraId="7C35FDA7" w14:textId="3E50E827" w:rsidR="00D564D5" w:rsidRDefault="00D564D5" w:rsidP="008A5F87">
      <w:pPr>
        <w:pStyle w:val="Title"/>
        <w:spacing w:after="0" w:line="360" w:lineRule="auto"/>
        <w:jc w:val="both"/>
        <w:rPr>
          <w:rFonts w:ascii="Arial" w:hAnsi="Arial" w:cs="Arial"/>
          <w:sz w:val="22"/>
          <w:szCs w:val="22"/>
        </w:rPr>
      </w:pPr>
    </w:p>
    <w:p w14:paraId="40E6FD01" w14:textId="7884EB39" w:rsidR="00D564D5" w:rsidRDefault="00D564D5" w:rsidP="008A5F87">
      <w:pPr>
        <w:pStyle w:val="Title"/>
        <w:spacing w:after="0" w:line="360" w:lineRule="auto"/>
        <w:jc w:val="both"/>
        <w:rPr>
          <w:rFonts w:ascii="Arial" w:hAnsi="Arial" w:cs="Arial"/>
          <w:sz w:val="22"/>
          <w:szCs w:val="22"/>
        </w:rPr>
      </w:pPr>
    </w:p>
    <w:p w14:paraId="1E40DE13" w14:textId="399435D3" w:rsidR="00D564D5" w:rsidRDefault="00D564D5" w:rsidP="008A5F87">
      <w:pPr>
        <w:pStyle w:val="Title"/>
        <w:spacing w:after="0" w:line="360" w:lineRule="auto"/>
        <w:jc w:val="both"/>
        <w:rPr>
          <w:rFonts w:ascii="Arial" w:hAnsi="Arial" w:cs="Arial"/>
          <w:sz w:val="22"/>
          <w:szCs w:val="22"/>
        </w:rPr>
      </w:pPr>
    </w:p>
    <w:p w14:paraId="05E1BEF7" w14:textId="4067BF01" w:rsidR="00D564D5" w:rsidRDefault="00D564D5" w:rsidP="008A5F87">
      <w:pPr>
        <w:pStyle w:val="Title"/>
        <w:spacing w:after="0" w:line="360" w:lineRule="auto"/>
        <w:jc w:val="both"/>
        <w:rPr>
          <w:rFonts w:ascii="Arial" w:hAnsi="Arial" w:cs="Arial"/>
          <w:sz w:val="22"/>
          <w:szCs w:val="22"/>
        </w:rPr>
      </w:pPr>
    </w:p>
    <w:p w14:paraId="40B89F0F" w14:textId="0B6D92D9" w:rsidR="008A5F87" w:rsidRDefault="008A5F87" w:rsidP="00EC0DE8">
      <w:pPr>
        <w:pStyle w:val="Title"/>
        <w:numPr>
          <w:ilvl w:val="0"/>
          <w:numId w:val="50"/>
        </w:numPr>
        <w:spacing w:after="0" w:line="360" w:lineRule="auto"/>
        <w:ind w:left="360"/>
        <w:jc w:val="both"/>
        <w:rPr>
          <w:rFonts w:ascii="Arial" w:hAnsi="Arial" w:cs="Arial"/>
          <w:sz w:val="22"/>
          <w:szCs w:val="22"/>
        </w:rPr>
      </w:pPr>
      <w:r w:rsidRPr="008A5F87">
        <w:rPr>
          <w:rFonts w:ascii="Arial" w:hAnsi="Arial" w:cs="Arial"/>
          <w:sz w:val="22"/>
          <w:szCs w:val="22"/>
        </w:rPr>
        <w:lastRenderedPageBreak/>
        <w:t>BANK INFORMATION (Section 5 of the Blueprint)</w:t>
      </w:r>
    </w:p>
    <w:p w14:paraId="05A75472" w14:textId="23B04AA6" w:rsidR="000D07AC" w:rsidRDefault="000D07AC" w:rsidP="000D07AC">
      <w:pPr>
        <w:pStyle w:val="Title"/>
        <w:spacing w:after="0" w:line="360" w:lineRule="auto"/>
        <w:ind w:left="360"/>
        <w:jc w:val="both"/>
        <w:rPr>
          <w:rFonts w:ascii="Arial" w:hAnsi="Arial" w:cs="Arial"/>
          <w:sz w:val="22"/>
          <w:szCs w:val="22"/>
        </w:rPr>
      </w:pPr>
      <w:r>
        <w:rPr>
          <w:rFonts w:ascii="Arial" w:hAnsi="Arial" w:cs="Arial"/>
          <w:sz w:val="22"/>
          <w:szCs w:val="22"/>
        </w:rPr>
        <w:t xml:space="preserve">3.a - </w:t>
      </w:r>
      <w:r w:rsidRPr="000D07AC">
        <w:rPr>
          <w:rFonts w:ascii="Arial" w:hAnsi="Arial" w:cs="Arial"/>
          <w:sz w:val="22"/>
          <w:szCs w:val="22"/>
        </w:rPr>
        <w:t>Add a New Bank</w:t>
      </w:r>
    </w:p>
    <w:p w14:paraId="0ED4D9BF" w14:textId="16B22A0A" w:rsidR="008A5F87" w:rsidRDefault="008A5F87" w:rsidP="008A5F87">
      <w:pPr>
        <w:pStyle w:val="Title"/>
        <w:spacing w:after="0" w:line="360" w:lineRule="auto"/>
        <w:jc w:val="both"/>
        <w:rPr>
          <w:rFonts w:ascii="Arial" w:hAnsi="Arial" w:cs="Arial"/>
          <w:sz w:val="22"/>
          <w:szCs w:val="22"/>
        </w:rPr>
      </w:pPr>
    </w:p>
    <w:p w14:paraId="4C037735" w14:textId="3AD91869" w:rsidR="008A5F87" w:rsidRDefault="000D07AC" w:rsidP="004202B0">
      <w:pPr>
        <w:pStyle w:val="Title"/>
        <w:spacing w:after="0" w:line="360" w:lineRule="auto"/>
        <w:jc w:val="center"/>
        <w:rPr>
          <w:rFonts w:ascii="Arial" w:hAnsi="Arial" w:cs="Arial"/>
          <w:sz w:val="22"/>
          <w:szCs w:val="22"/>
        </w:rPr>
      </w:pPr>
      <w:r w:rsidRPr="000D07AC">
        <w:rPr>
          <w:rFonts w:ascii="Arial" w:hAnsi="Arial" w:cs="Arial"/>
          <w:noProof/>
          <w:sz w:val="22"/>
          <w:szCs w:val="22"/>
        </w:rPr>
        <w:drawing>
          <wp:inline distT="0" distB="0" distL="0" distR="0" wp14:anchorId="4E15C366" wp14:editId="7803D87F">
            <wp:extent cx="5841772" cy="3423256"/>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135" t="34087" r="30317" b="31149"/>
                    <a:stretch/>
                  </pic:blipFill>
                  <pic:spPr bwMode="auto">
                    <a:xfrm>
                      <a:off x="0" y="0"/>
                      <a:ext cx="5908417" cy="3462310"/>
                    </a:xfrm>
                    <a:prstGeom prst="rect">
                      <a:avLst/>
                    </a:prstGeom>
                    <a:ln>
                      <a:noFill/>
                    </a:ln>
                    <a:extLst>
                      <a:ext uri="{53640926-AAD7-44D8-BBD7-CCE9431645EC}">
                        <a14:shadowObscured xmlns:a14="http://schemas.microsoft.com/office/drawing/2010/main"/>
                      </a:ext>
                    </a:extLst>
                  </pic:spPr>
                </pic:pic>
              </a:graphicData>
            </a:graphic>
          </wp:inline>
        </w:drawing>
      </w:r>
    </w:p>
    <w:p w14:paraId="358A58A0" w14:textId="6EEAC92A" w:rsidR="00300EED" w:rsidRPr="00300EED" w:rsidRDefault="00300EED" w:rsidP="008A5F87">
      <w:pPr>
        <w:pStyle w:val="Title"/>
        <w:spacing w:after="0" w:line="360" w:lineRule="auto"/>
        <w:jc w:val="both"/>
        <w:rPr>
          <w:rFonts w:ascii="Arial" w:hAnsi="Arial" w:cs="Arial"/>
          <w:b w:val="0"/>
          <w:sz w:val="22"/>
          <w:szCs w:val="22"/>
        </w:rPr>
      </w:pPr>
      <w:r>
        <w:rPr>
          <w:rFonts w:ascii="Arial" w:hAnsi="Arial" w:cs="Arial"/>
          <w:sz w:val="22"/>
          <w:szCs w:val="22"/>
        </w:rPr>
        <w:t xml:space="preserve">Caption: </w:t>
      </w:r>
      <w:r w:rsidRPr="00300EED">
        <w:rPr>
          <w:rFonts w:ascii="Arial" w:hAnsi="Arial" w:cs="Arial"/>
          <w:b w:val="0"/>
          <w:sz w:val="22"/>
          <w:szCs w:val="22"/>
        </w:rPr>
        <w:t>I follow a series of steps to add a new bank to the system. First, I navigate to the 'Administration' menu and select 'Setup' followed by 'Banking' and then 'Banks.' In the 'Banks - Setup Values' window, I set the 'Country Code' to Philippines and fill in the 'Bank Code' as Metrobank and 'Bank Name' as Metrobank. Next, I choose 'Update' without closing the window. To add another bank, I repeat the process by entering 'BDO' as the 'Bank Code' and 'Banco De Oro' as the 'Bank Name,' with the 'Country Code' still set to Philippines. Afterward, I capture the 'Banks – Setup' window and paste it into my document, labeling it as 'Banks-Setup.' Finally, I choose 'Update' and then click 'OK' to save the changes.</w:t>
      </w:r>
    </w:p>
    <w:p w14:paraId="41119035" w14:textId="1B0906EA" w:rsidR="00300EED" w:rsidRDefault="00300EED" w:rsidP="008A5F87">
      <w:pPr>
        <w:pStyle w:val="Title"/>
        <w:spacing w:after="0" w:line="360" w:lineRule="auto"/>
        <w:jc w:val="both"/>
        <w:rPr>
          <w:rFonts w:ascii="Arial" w:hAnsi="Arial" w:cs="Arial"/>
          <w:sz w:val="22"/>
          <w:szCs w:val="22"/>
        </w:rPr>
      </w:pPr>
    </w:p>
    <w:p w14:paraId="445B0B6F" w14:textId="73D285A6" w:rsidR="0083587A" w:rsidRDefault="0083587A" w:rsidP="008A5F87">
      <w:pPr>
        <w:pStyle w:val="Title"/>
        <w:spacing w:after="0" w:line="360" w:lineRule="auto"/>
        <w:jc w:val="both"/>
        <w:rPr>
          <w:rFonts w:ascii="Arial" w:hAnsi="Arial" w:cs="Arial"/>
          <w:sz w:val="22"/>
          <w:szCs w:val="22"/>
        </w:rPr>
      </w:pPr>
    </w:p>
    <w:p w14:paraId="6E5E39D2" w14:textId="2FDD2BB2" w:rsidR="0083587A" w:rsidRDefault="0083587A" w:rsidP="008A5F87">
      <w:pPr>
        <w:pStyle w:val="Title"/>
        <w:spacing w:after="0" w:line="360" w:lineRule="auto"/>
        <w:jc w:val="both"/>
        <w:rPr>
          <w:rFonts w:ascii="Arial" w:hAnsi="Arial" w:cs="Arial"/>
          <w:sz w:val="22"/>
          <w:szCs w:val="22"/>
        </w:rPr>
      </w:pPr>
    </w:p>
    <w:p w14:paraId="52E20FA0" w14:textId="457E3D4C" w:rsidR="0083587A" w:rsidRDefault="0083587A" w:rsidP="008A5F87">
      <w:pPr>
        <w:pStyle w:val="Title"/>
        <w:spacing w:after="0" w:line="360" w:lineRule="auto"/>
        <w:jc w:val="both"/>
        <w:rPr>
          <w:rFonts w:ascii="Arial" w:hAnsi="Arial" w:cs="Arial"/>
          <w:sz w:val="22"/>
          <w:szCs w:val="22"/>
        </w:rPr>
      </w:pPr>
    </w:p>
    <w:p w14:paraId="17027417" w14:textId="542C43E9" w:rsidR="0083587A" w:rsidRDefault="0083587A" w:rsidP="008A5F87">
      <w:pPr>
        <w:pStyle w:val="Title"/>
        <w:spacing w:after="0" w:line="360" w:lineRule="auto"/>
        <w:jc w:val="both"/>
        <w:rPr>
          <w:rFonts w:ascii="Arial" w:hAnsi="Arial" w:cs="Arial"/>
          <w:sz w:val="22"/>
          <w:szCs w:val="22"/>
        </w:rPr>
      </w:pPr>
    </w:p>
    <w:p w14:paraId="41362C45" w14:textId="564D18C0" w:rsidR="0083587A" w:rsidRDefault="0083587A" w:rsidP="008A5F87">
      <w:pPr>
        <w:pStyle w:val="Title"/>
        <w:spacing w:after="0" w:line="360" w:lineRule="auto"/>
        <w:jc w:val="both"/>
        <w:rPr>
          <w:rFonts w:ascii="Arial" w:hAnsi="Arial" w:cs="Arial"/>
          <w:sz w:val="22"/>
          <w:szCs w:val="22"/>
        </w:rPr>
      </w:pPr>
    </w:p>
    <w:p w14:paraId="66BB54BD" w14:textId="3BAED271" w:rsidR="0083587A" w:rsidRDefault="0083587A" w:rsidP="008A5F87">
      <w:pPr>
        <w:pStyle w:val="Title"/>
        <w:spacing w:after="0" w:line="360" w:lineRule="auto"/>
        <w:jc w:val="both"/>
        <w:rPr>
          <w:rFonts w:ascii="Arial" w:hAnsi="Arial" w:cs="Arial"/>
          <w:sz w:val="22"/>
          <w:szCs w:val="22"/>
        </w:rPr>
      </w:pPr>
    </w:p>
    <w:p w14:paraId="3CCC1596" w14:textId="7C6501D7" w:rsidR="0083587A" w:rsidRDefault="0083587A" w:rsidP="008A5F87">
      <w:pPr>
        <w:pStyle w:val="Title"/>
        <w:spacing w:after="0" w:line="360" w:lineRule="auto"/>
        <w:jc w:val="both"/>
        <w:rPr>
          <w:rFonts w:ascii="Arial" w:hAnsi="Arial" w:cs="Arial"/>
          <w:sz w:val="22"/>
          <w:szCs w:val="22"/>
        </w:rPr>
      </w:pPr>
    </w:p>
    <w:p w14:paraId="4A0499F4" w14:textId="46958703" w:rsidR="0083587A" w:rsidRDefault="0083587A" w:rsidP="008A5F87">
      <w:pPr>
        <w:pStyle w:val="Title"/>
        <w:spacing w:after="0" w:line="360" w:lineRule="auto"/>
        <w:jc w:val="both"/>
        <w:rPr>
          <w:rFonts w:ascii="Arial" w:hAnsi="Arial" w:cs="Arial"/>
          <w:sz w:val="22"/>
          <w:szCs w:val="22"/>
        </w:rPr>
      </w:pPr>
    </w:p>
    <w:p w14:paraId="716946D8" w14:textId="6ECFB49E" w:rsidR="004202B0" w:rsidRDefault="004202B0" w:rsidP="008A5F87">
      <w:pPr>
        <w:pStyle w:val="Title"/>
        <w:spacing w:after="0" w:line="360" w:lineRule="auto"/>
        <w:jc w:val="both"/>
        <w:rPr>
          <w:rFonts w:ascii="Arial" w:hAnsi="Arial" w:cs="Arial"/>
          <w:sz w:val="22"/>
          <w:szCs w:val="22"/>
        </w:rPr>
      </w:pPr>
    </w:p>
    <w:p w14:paraId="3150FDD2" w14:textId="77777777" w:rsidR="004202B0" w:rsidRDefault="004202B0" w:rsidP="008A5F87">
      <w:pPr>
        <w:pStyle w:val="Title"/>
        <w:spacing w:after="0" w:line="360" w:lineRule="auto"/>
        <w:jc w:val="both"/>
        <w:rPr>
          <w:rFonts w:ascii="Arial" w:hAnsi="Arial" w:cs="Arial"/>
          <w:sz w:val="22"/>
          <w:szCs w:val="22"/>
        </w:rPr>
      </w:pPr>
    </w:p>
    <w:p w14:paraId="32A52451" w14:textId="348E8886" w:rsidR="000D07AC" w:rsidRDefault="000D07AC" w:rsidP="000D07AC">
      <w:pPr>
        <w:pStyle w:val="Title"/>
        <w:spacing w:line="360" w:lineRule="auto"/>
        <w:rPr>
          <w:rFonts w:ascii="Arial" w:hAnsi="Arial" w:cs="Arial"/>
          <w:sz w:val="22"/>
          <w:szCs w:val="22"/>
        </w:rPr>
      </w:pPr>
      <w:r w:rsidRPr="000D07AC">
        <w:rPr>
          <w:rFonts w:ascii="Arial" w:hAnsi="Arial" w:cs="Arial"/>
          <w:sz w:val="22"/>
          <w:szCs w:val="22"/>
        </w:rPr>
        <w:lastRenderedPageBreak/>
        <w:t>3.b - Set the House Bank</w:t>
      </w:r>
    </w:p>
    <w:p w14:paraId="61600B18" w14:textId="72DA0941" w:rsidR="006F255D" w:rsidRDefault="009B45CA" w:rsidP="008261E2">
      <w:pPr>
        <w:pStyle w:val="Title"/>
        <w:spacing w:line="360" w:lineRule="auto"/>
        <w:jc w:val="center"/>
        <w:rPr>
          <w:rFonts w:ascii="Arial" w:hAnsi="Arial" w:cs="Arial"/>
          <w:sz w:val="22"/>
          <w:szCs w:val="22"/>
        </w:rPr>
      </w:pPr>
      <w:r w:rsidRPr="009B45CA">
        <w:rPr>
          <w:rFonts w:ascii="Arial" w:hAnsi="Arial" w:cs="Arial"/>
          <w:noProof/>
          <w:sz w:val="22"/>
          <w:szCs w:val="22"/>
        </w:rPr>
        <w:drawing>
          <wp:inline distT="0" distB="0" distL="0" distR="0" wp14:anchorId="2B165F70" wp14:editId="61271F2B">
            <wp:extent cx="5136630" cy="2968354"/>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670" t="34536" r="30151" b="31501"/>
                    <a:stretch/>
                  </pic:blipFill>
                  <pic:spPr bwMode="auto">
                    <a:xfrm>
                      <a:off x="0" y="0"/>
                      <a:ext cx="5166122" cy="2985397"/>
                    </a:xfrm>
                    <a:prstGeom prst="rect">
                      <a:avLst/>
                    </a:prstGeom>
                    <a:ln>
                      <a:noFill/>
                    </a:ln>
                    <a:extLst>
                      <a:ext uri="{53640926-AAD7-44D8-BBD7-CCE9431645EC}">
                        <a14:shadowObscured xmlns:a14="http://schemas.microsoft.com/office/drawing/2010/main"/>
                      </a:ext>
                    </a:extLst>
                  </pic:spPr>
                </pic:pic>
              </a:graphicData>
            </a:graphic>
          </wp:inline>
        </w:drawing>
      </w:r>
    </w:p>
    <w:p w14:paraId="31A20A4F" w14:textId="0DD2EF3F" w:rsidR="006F255D" w:rsidRPr="006F255D" w:rsidRDefault="006F255D" w:rsidP="006F255D">
      <w:pPr>
        <w:pStyle w:val="Title"/>
        <w:spacing w:line="360" w:lineRule="auto"/>
        <w:jc w:val="both"/>
        <w:rPr>
          <w:rFonts w:ascii="Arial" w:hAnsi="Arial" w:cs="Arial"/>
          <w:b w:val="0"/>
          <w:sz w:val="22"/>
          <w:szCs w:val="22"/>
        </w:rPr>
      </w:pPr>
      <w:r>
        <w:rPr>
          <w:rFonts w:ascii="Arial" w:hAnsi="Arial" w:cs="Arial"/>
          <w:sz w:val="22"/>
          <w:szCs w:val="22"/>
        </w:rPr>
        <w:t xml:space="preserve">Caption: </w:t>
      </w:r>
      <w:r w:rsidRPr="006F255D">
        <w:rPr>
          <w:rFonts w:ascii="Arial" w:hAnsi="Arial" w:cs="Arial"/>
          <w:b w:val="0"/>
          <w:sz w:val="22"/>
          <w:szCs w:val="22"/>
        </w:rPr>
        <w:t>I start by setting the House Bank Account for Metrobank by navigating to Administration &gt; Setup &gt; House Bank Accounts. In the House Bank Accounts – Setup Values window, I specify the Bank Code as Metrobank, Country as Philippines, Branch as Makati, Account No. as 987645671234, and G/L Account as A1121. Next, I choose the "Update" option, making sure not to close the window yet. Then, I proceed to set up the House Bank Account for BDO, where I enter the Bank Code as BDO, Country as Philippines, Branch as Makati, Account No. as 190123483, and G/L Account as A1122. After this, I capture the House Bank Accounts – Setup window and paste it into my document, labeling it as "House Bank Accounts." Finally, I choose "Update" and confirm with "OK" to complete the process.</w:t>
      </w:r>
    </w:p>
    <w:p w14:paraId="0D98C0CD" w14:textId="70310F0A" w:rsidR="008A5F87" w:rsidRDefault="008A5F87" w:rsidP="008A5F87">
      <w:pPr>
        <w:pStyle w:val="Title"/>
        <w:spacing w:after="0" w:line="360" w:lineRule="auto"/>
        <w:jc w:val="both"/>
        <w:rPr>
          <w:rFonts w:ascii="Arial" w:hAnsi="Arial" w:cs="Arial"/>
          <w:sz w:val="22"/>
          <w:szCs w:val="22"/>
        </w:rPr>
      </w:pPr>
    </w:p>
    <w:p w14:paraId="251AD398" w14:textId="1134237F" w:rsidR="006F255D" w:rsidRDefault="006F255D" w:rsidP="008A5F87">
      <w:pPr>
        <w:pStyle w:val="Title"/>
        <w:spacing w:after="0" w:line="360" w:lineRule="auto"/>
        <w:jc w:val="both"/>
        <w:rPr>
          <w:rFonts w:ascii="Arial" w:hAnsi="Arial" w:cs="Arial"/>
          <w:sz w:val="22"/>
          <w:szCs w:val="22"/>
        </w:rPr>
      </w:pPr>
    </w:p>
    <w:p w14:paraId="1842783C" w14:textId="490B5902" w:rsidR="006F255D" w:rsidRDefault="006F255D" w:rsidP="008A5F87">
      <w:pPr>
        <w:pStyle w:val="Title"/>
        <w:spacing w:after="0" w:line="360" w:lineRule="auto"/>
        <w:jc w:val="both"/>
        <w:rPr>
          <w:rFonts w:ascii="Arial" w:hAnsi="Arial" w:cs="Arial"/>
          <w:sz w:val="22"/>
          <w:szCs w:val="22"/>
        </w:rPr>
      </w:pPr>
    </w:p>
    <w:p w14:paraId="536278F1" w14:textId="03C69FE1" w:rsidR="006F255D" w:rsidRDefault="006F255D" w:rsidP="008A5F87">
      <w:pPr>
        <w:pStyle w:val="Title"/>
        <w:spacing w:after="0" w:line="360" w:lineRule="auto"/>
        <w:jc w:val="both"/>
        <w:rPr>
          <w:rFonts w:ascii="Arial" w:hAnsi="Arial" w:cs="Arial"/>
          <w:sz w:val="22"/>
          <w:szCs w:val="22"/>
        </w:rPr>
      </w:pPr>
    </w:p>
    <w:p w14:paraId="75F0248C" w14:textId="18B6F657" w:rsidR="006F255D" w:rsidRDefault="006F255D" w:rsidP="008A5F87">
      <w:pPr>
        <w:pStyle w:val="Title"/>
        <w:spacing w:after="0" w:line="360" w:lineRule="auto"/>
        <w:jc w:val="both"/>
        <w:rPr>
          <w:rFonts w:ascii="Arial" w:hAnsi="Arial" w:cs="Arial"/>
          <w:sz w:val="22"/>
          <w:szCs w:val="22"/>
        </w:rPr>
      </w:pPr>
    </w:p>
    <w:p w14:paraId="3E15153D" w14:textId="49DC9063" w:rsidR="006F255D" w:rsidRDefault="006F255D" w:rsidP="008A5F87">
      <w:pPr>
        <w:pStyle w:val="Title"/>
        <w:spacing w:after="0" w:line="360" w:lineRule="auto"/>
        <w:jc w:val="both"/>
        <w:rPr>
          <w:rFonts w:ascii="Arial" w:hAnsi="Arial" w:cs="Arial"/>
          <w:sz w:val="22"/>
          <w:szCs w:val="22"/>
        </w:rPr>
      </w:pPr>
    </w:p>
    <w:p w14:paraId="2D9C0DE4" w14:textId="34E3B13A" w:rsidR="006F255D" w:rsidRDefault="006F255D" w:rsidP="008A5F87">
      <w:pPr>
        <w:pStyle w:val="Title"/>
        <w:spacing w:after="0" w:line="360" w:lineRule="auto"/>
        <w:jc w:val="both"/>
        <w:rPr>
          <w:rFonts w:ascii="Arial" w:hAnsi="Arial" w:cs="Arial"/>
          <w:sz w:val="22"/>
          <w:szCs w:val="22"/>
        </w:rPr>
      </w:pPr>
    </w:p>
    <w:p w14:paraId="1E12DA89" w14:textId="545672CA" w:rsidR="008261E2" w:rsidRDefault="008261E2" w:rsidP="008A5F87">
      <w:pPr>
        <w:pStyle w:val="Title"/>
        <w:spacing w:after="0" w:line="360" w:lineRule="auto"/>
        <w:jc w:val="both"/>
        <w:rPr>
          <w:rFonts w:ascii="Arial" w:hAnsi="Arial" w:cs="Arial"/>
          <w:sz w:val="22"/>
          <w:szCs w:val="22"/>
        </w:rPr>
      </w:pPr>
    </w:p>
    <w:p w14:paraId="137E91FE" w14:textId="79B3723F" w:rsidR="008261E2" w:rsidRDefault="008261E2" w:rsidP="008A5F87">
      <w:pPr>
        <w:pStyle w:val="Title"/>
        <w:spacing w:after="0" w:line="360" w:lineRule="auto"/>
        <w:jc w:val="both"/>
        <w:rPr>
          <w:rFonts w:ascii="Arial" w:hAnsi="Arial" w:cs="Arial"/>
          <w:sz w:val="22"/>
          <w:szCs w:val="22"/>
        </w:rPr>
      </w:pPr>
    </w:p>
    <w:p w14:paraId="7432C4D5" w14:textId="5AB61996" w:rsidR="008261E2" w:rsidRDefault="008261E2" w:rsidP="008A5F87">
      <w:pPr>
        <w:pStyle w:val="Title"/>
        <w:spacing w:after="0" w:line="360" w:lineRule="auto"/>
        <w:jc w:val="both"/>
        <w:rPr>
          <w:rFonts w:ascii="Arial" w:hAnsi="Arial" w:cs="Arial"/>
          <w:sz w:val="22"/>
          <w:szCs w:val="22"/>
        </w:rPr>
      </w:pPr>
    </w:p>
    <w:p w14:paraId="17007339" w14:textId="77777777" w:rsidR="008261E2" w:rsidRDefault="008261E2" w:rsidP="008A5F87">
      <w:pPr>
        <w:pStyle w:val="Title"/>
        <w:spacing w:after="0" w:line="360" w:lineRule="auto"/>
        <w:jc w:val="both"/>
        <w:rPr>
          <w:rFonts w:ascii="Arial" w:hAnsi="Arial" w:cs="Arial"/>
          <w:sz w:val="22"/>
          <w:szCs w:val="22"/>
        </w:rPr>
      </w:pPr>
    </w:p>
    <w:p w14:paraId="2D933F10" w14:textId="77777777" w:rsidR="006F255D" w:rsidRDefault="006F255D" w:rsidP="008A5F87">
      <w:pPr>
        <w:pStyle w:val="Title"/>
        <w:spacing w:after="0" w:line="360" w:lineRule="auto"/>
        <w:jc w:val="both"/>
        <w:rPr>
          <w:rFonts w:ascii="Arial" w:hAnsi="Arial" w:cs="Arial"/>
          <w:sz w:val="22"/>
          <w:szCs w:val="22"/>
        </w:rPr>
      </w:pPr>
    </w:p>
    <w:p w14:paraId="5D289EB3" w14:textId="6A2D044B" w:rsidR="008A5F87" w:rsidRDefault="008A5F87" w:rsidP="008A5F87">
      <w:pPr>
        <w:pStyle w:val="Title"/>
        <w:numPr>
          <w:ilvl w:val="0"/>
          <w:numId w:val="50"/>
        </w:numPr>
        <w:spacing w:after="0" w:line="360" w:lineRule="auto"/>
        <w:ind w:left="360"/>
        <w:jc w:val="both"/>
        <w:rPr>
          <w:rFonts w:ascii="Arial" w:hAnsi="Arial" w:cs="Arial"/>
          <w:sz w:val="22"/>
          <w:szCs w:val="22"/>
        </w:rPr>
      </w:pPr>
      <w:r w:rsidRPr="008A5F87">
        <w:rPr>
          <w:rFonts w:ascii="Arial" w:hAnsi="Arial" w:cs="Arial"/>
          <w:sz w:val="22"/>
          <w:szCs w:val="22"/>
        </w:rPr>
        <w:lastRenderedPageBreak/>
        <w:t>ITEM GROUPS (Section 9 of the Business Blueprint)</w:t>
      </w:r>
    </w:p>
    <w:p w14:paraId="5C0A90EE" w14:textId="1C66D294" w:rsidR="000D07AC" w:rsidRDefault="000D07AC" w:rsidP="000D07AC">
      <w:pPr>
        <w:pStyle w:val="Title"/>
        <w:spacing w:after="0" w:line="360" w:lineRule="auto"/>
        <w:jc w:val="both"/>
        <w:rPr>
          <w:rFonts w:ascii="Arial" w:hAnsi="Arial" w:cs="Arial"/>
          <w:sz w:val="22"/>
          <w:szCs w:val="22"/>
        </w:rPr>
      </w:pPr>
    </w:p>
    <w:p w14:paraId="2FA9429F" w14:textId="14CD4B9D" w:rsidR="000D07AC" w:rsidRPr="008A5F87" w:rsidRDefault="006B23A0" w:rsidP="008261E2">
      <w:pPr>
        <w:pStyle w:val="Title"/>
        <w:spacing w:after="0" w:line="360" w:lineRule="auto"/>
        <w:jc w:val="center"/>
        <w:rPr>
          <w:rFonts w:ascii="Arial" w:hAnsi="Arial" w:cs="Arial"/>
          <w:sz w:val="22"/>
          <w:szCs w:val="22"/>
        </w:rPr>
      </w:pPr>
      <w:r w:rsidRPr="006B23A0">
        <w:rPr>
          <w:rFonts w:ascii="Arial" w:hAnsi="Arial" w:cs="Arial"/>
          <w:noProof/>
          <w:sz w:val="22"/>
          <w:szCs w:val="22"/>
        </w:rPr>
        <w:drawing>
          <wp:inline distT="0" distB="0" distL="0" distR="0" wp14:anchorId="22DA788A" wp14:editId="11EE1591">
            <wp:extent cx="3620840" cy="41248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85" t="19968" r="31776" b="16909"/>
                    <a:stretch/>
                  </pic:blipFill>
                  <pic:spPr bwMode="auto">
                    <a:xfrm>
                      <a:off x="0" y="0"/>
                      <a:ext cx="3632047" cy="4137572"/>
                    </a:xfrm>
                    <a:prstGeom prst="rect">
                      <a:avLst/>
                    </a:prstGeom>
                    <a:ln>
                      <a:noFill/>
                    </a:ln>
                    <a:extLst>
                      <a:ext uri="{53640926-AAD7-44D8-BBD7-CCE9431645EC}">
                        <a14:shadowObscured xmlns:a14="http://schemas.microsoft.com/office/drawing/2010/main"/>
                      </a:ext>
                    </a:extLst>
                  </pic:spPr>
                </pic:pic>
              </a:graphicData>
            </a:graphic>
          </wp:inline>
        </w:drawing>
      </w:r>
    </w:p>
    <w:p w14:paraId="2587BDAD" w14:textId="43DA4FFB" w:rsidR="00EC0DE8" w:rsidRPr="00A80CEF" w:rsidRDefault="00A80CEF" w:rsidP="00C66D76">
      <w:pPr>
        <w:pStyle w:val="Title"/>
        <w:spacing w:after="0" w:line="360" w:lineRule="auto"/>
        <w:jc w:val="both"/>
        <w:rPr>
          <w:rFonts w:ascii="Arial" w:hAnsi="Arial" w:cs="Arial"/>
          <w:b w:val="0"/>
          <w:sz w:val="22"/>
          <w:szCs w:val="22"/>
        </w:rPr>
      </w:pPr>
      <w:r>
        <w:rPr>
          <w:rFonts w:ascii="Arial" w:hAnsi="Arial" w:cs="Arial"/>
          <w:sz w:val="22"/>
          <w:szCs w:val="22"/>
        </w:rPr>
        <w:t xml:space="preserve">Caption: </w:t>
      </w:r>
      <w:r w:rsidR="00C30603" w:rsidRPr="00C30603">
        <w:rPr>
          <w:rFonts w:ascii="Arial" w:hAnsi="Arial" w:cs="Arial"/>
          <w:b w:val="0"/>
          <w:sz w:val="22"/>
          <w:szCs w:val="22"/>
        </w:rPr>
        <w:t>I follow a specific process in Section 9 of the Business Blueprint. First, I navigate to Administration &gt; Setup &gt; Stock Management &gt; Item Groups. Then, I input the required item groups, including their names (limited to 20 characters), such as "Gadgets &amp; Computers" and "Household." I set default parameters for each group, specifying the Default UoM Group as "Manual," Default Planning Method as "MRP," and Default Procurement Method as "Buy." After ensuring all details are correct, I click "Add" to save the item groups. Finally, I capture the information for the two added groups, paste it into my document, and label it as "Item Groups." This process helps in effectively managing item groups within SAP B1.</w:t>
      </w:r>
    </w:p>
    <w:sectPr w:rsidR="00EC0DE8" w:rsidRPr="00A80CEF" w:rsidSect="008E0291">
      <w:headerReference w:type="default" r:id="rId13"/>
      <w:footerReference w:type="default" r:id="rId14"/>
      <w:pgSz w:w="11909" w:h="16834" w:code="9"/>
      <w:pgMar w:top="1440" w:right="1008"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8E8EF" w14:textId="77777777" w:rsidR="005F3D27" w:rsidRDefault="005F3D27">
      <w:r>
        <w:separator/>
      </w:r>
    </w:p>
  </w:endnote>
  <w:endnote w:type="continuationSeparator" w:id="0">
    <w:p w14:paraId="41DEA988" w14:textId="77777777" w:rsidR="005F3D27" w:rsidRDefault="005F3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BADFE" w14:textId="0BC3CCEB" w:rsidR="004611EC" w:rsidRDefault="005F3D27" w:rsidP="00450790">
    <w:pPr>
      <w:pStyle w:val="Footer"/>
      <w:tabs>
        <w:tab w:val="clear" w:pos="8640"/>
        <w:tab w:val="right" w:pos="9450"/>
      </w:tabs>
      <w:rPr>
        <w:rStyle w:val="PageNumber"/>
        <w:rFonts w:cs="Arial"/>
        <w:b/>
        <w:i/>
        <w:sz w:val="18"/>
        <w:szCs w:val="18"/>
      </w:rPr>
    </w:pPr>
    <w:r>
      <w:pict w14:anchorId="2BB6F1DF">
        <v:rect id="_x0000_i1026" style="width:0;height:1.5pt" o:hralign="center" o:hrstd="t" o:hr="t" fillcolor="#a0a0a0" stroked="f"/>
      </w:pict>
    </w:r>
    <w:r w:rsidR="00280E89">
      <w:rPr>
        <w:rFonts w:cs="Arial"/>
        <w:b/>
        <w:sz w:val="18"/>
        <w:szCs w:val="18"/>
      </w:rPr>
      <w:t>0</w:t>
    </w:r>
    <w:r w:rsidR="006B23A0">
      <w:rPr>
        <w:rFonts w:cs="Arial"/>
        <w:b/>
        <w:sz w:val="18"/>
        <w:szCs w:val="18"/>
      </w:rPr>
      <w:t>3</w:t>
    </w:r>
    <w:r w:rsidR="00280E89">
      <w:rPr>
        <w:rFonts w:cs="Arial"/>
        <w:b/>
        <w:sz w:val="18"/>
        <w:szCs w:val="18"/>
      </w:rPr>
      <w:t xml:space="preserve"> </w:t>
    </w:r>
    <w:r w:rsidR="000D2B17">
      <w:rPr>
        <w:rFonts w:cs="Arial"/>
        <w:b/>
        <w:sz w:val="18"/>
        <w:szCs w:val="18"/>
      </w:rPr>
      <w:t xml:space="preserve">SAPB1 </w:t>
    </w:r>
    <w:proofErr w:type="spellStart"/>
    <w:r w:rsidR="000D2B17">
      <w:rPr>
        <w:rFonts w:cs="Arial"/>
        <w:b/>
        <w:sz w:val="18"/>
        <w:szCs w:val="18"/>
      </w:rPr>
      <w:t>MyWorkbook</w:t>
    </w:r>
    <w:proofErr w:type="spellEnd"/>
    <w:r w:rsidR="004611EC">
      <w:rPr>
        <w:rFonts w:cs="Arial"/>
        <w:b/>
        <w:sz w:val="18"/>
        <w:szCs w:val="18"/>
      </w:rPr>
      <w:tab/>
    </w:r>
    <w:r w:rsidR="004611EC">
      <w:rPr>
        <w:rFonts w:cs="Arial"/>
        <w:b/>
        <w:sz w:val="18"/>
        <w:szCs w:val="18"/>
      </w:rPr>
      <w:tab/>
    </w:r>
    <w:r w:rsidR="004611EC" w:rsidRPr="00C8333C">
      <w:rPr>
        <w:rStyle w:val="PageNumber"/>
        <w:rFonts w:cs="Arial"/>
        <w:b/>
        <w:i/>
        <w:sz w:val="18"/>
        <w:szCs w:val="18"/>
      </w:rPr>
      <w:t>*Property of STI</w:t>
    </w:r>
  </w:p>
  <w:p w14:paraId="017EAA2A" w14:textId="2440821D" w:rsidR="004611EC" w:rsidRPr="00450790" w:rsidRDefault="00292A2F" w:rsidP="00292A2F">
    <w:pPr>
      <w:pStyle w:val="Footer"/>
      <w:tabs>
        <w:tab w:val="clear" w:pos="8640"/>
        <w:tab w:val="right" w:pos="9450"/>
      </w:tabs>
      <w:jc w:val="left"/>
      <w:rPr>
        <w:rFonts w:cs="Arial"/>
        <w:b/>
        <w:sz w:val="18"/>
        <w:szCs w:val="18"/>
      </w:rPr>
    </w:pPr>
    <w:r>
      <w:rPr>
        <w:rStyle w:val="Hyperlink"/>
        <w:rFonts w:eastAsiaTheme="minorEastAsia" w:cs="Arial"/>
        <w:i/>
        <w:iCs/>
        <w:sz w:val="18"/>
        <w:szCs w:val="18"/>
        <w:u w:val="none"/>
      </w:rPr>
      <w:tab/>
    </w:r>
    <w:r>
      <w:rPr>
        <w:rStyle w:val="Hyperlink"/>
        <w:rFonts w:eastAsiaTheme="minorEastAsia" w:cs="Arial"/>
        <w:i/>
        <w:iCs/>
        <w:sz w:val="18"/>
        <w:szCs w:val="18"/>
        <w:u w:val="none"/>
      </w:rPr>
      <w:tab/>
    </w:r>
    <w:r w:rsidR="004611EC" w:rsidRPr="00292A2F">
      <w:rPr>
        <w:rFonts w:cs="Arial"/>
        <w:b/>
        <w:sz w:val="18"/>
        <w:szCs w:val="18"/>
      </w:rPr>
      <w:t>Page</w:t>
    </w:r>
    <w:r w:rsidR="004611EC" w:rsidRPr="00C8333C">
      <w:rPr>
        <w:rFonts w:cs="Arial"/>
        <w:b/>
        <w:sz w:val="18"/>
        <w:szCs w:val="18"/>
      </w:rPr>
      <w:t xml:space="preserve"> </w:t>
    </w:r>
    <w:r w:rsidR="00F8454C" w:rsidRPr="00C8333C">
      <w:rPr>
        <w:rStyle w:val="PageNumber"/>
        <w:rFonts w:cs="Arial"/>
        <w:b/>
        <w:sz w:val="18"/>
        <w:szCs w:val="18"/>
      </w:rPr>
      <w:fldChar w:fldCharType="begin"/>
    </w:r>
    <w:r w:rsidR="004611EC" w:rsidRPr="00C8333C">
      <w:rPr>
        <w:rStyle w:val="PageNumber"/>
        <w:rFonts w:cs="Arial"/>
        <w:b/>
        <w:sz w:val="18"/>
        <w:szCs w:val="18"/>
      </w:rPr>
      <w:instrText xml:space="preserve"> PAGE </w:instrText>
    </w:r>
    <w:r w:rsidR="00F8454C" w:rsidRPr="00C8333C">
      <w:rPr>
        <w:rStyle w:val="PageNumber"/>
        <w:rFonts w:cs="Arial"/>
        <w:b/>
        <w:sz w:val="18"/>
        <w:szCs w:val="18"/>
      </w:rPr>
      <w:fldChar w:fldCharType="separate"/>
    </w:r>
    <w:r w:rsidR="00F64CC5">
      <w:rPr>
        <w:rStyle w:val="PageNumber"/>
        <w:rFonts w:cs="Arial"/>
        <w:b/>
        <w:noProof/>
        <w:sz w:val="18"/>
        <w:szCs w:val="18"/>
      </w:rPr>
      <w:t>1</w:t>
    </w:r>
    <w:r w:rsidR="00F8454C" w:rsidRPr="00C8333C">
      <w:rPr>
        <w:rStyle w:val="PageNumber"/>
        <w:rFonts w:cs="Arial"/>
        <w:b/>
        <w:sz w:val="18"/>
        <w:szCs w:val="18"/>
      </w:rPr>
      <w:fldChar w:fldCharType="end"/>
    </w:r>
    <w:r w:rsidR="004611EC" w:rsidRPr="00C8333C">
      <w:rPr>
        <w:rFonts w:cs="Arial"/>
        <w:b/>
        <w:sz w:val="18"/>
        <w:szCs w:val="18"/>
      </w:rPr>
      <w:t xml:space="preserve"> of </w:t>
    </w:r>
    <w:r w:rsidR="00F8454C" w:rsidRPr="00C8333C">
      <w:rPr>
        <w:rStyle w:val="PageNumber"/>
        <w:rFonts w:cs="Arial"/>
        <w:b/>
        <w:sz w:val="18"/>
        <w:szCs w:val="18"/>
      </w:rPr>
      <w:fldChar w:fldCharType="begin"/>
    </w:r>
    <w:r w:rsidR="004611EC" w:rsidRPr="00C8333C">
      <w:rPr>
        <w:rStyle w:val="PageNumber"/>
        <w:rFonts w:cs="Arial"/>
        <w:b/>
        <w:sz w:val="18"/>
        <w:szCs w:val="18"/>
      </w:rPr>
      <w:instrText xml:space="preserve"> NUMPAGES </w:instrText>
    </w:r>
    <w:r w:rsidR="00F8454C" w:rsidRPr="00C8333C">
      <w:rPr>
        <w:rStyle w:val="PageNumber"/>
        <w:rFonts w:cs="Arial"/>
        <w:b/>
        <w:sz w:val="18"/>
        <w:szCs w:val="18"/>
      </w:rPr>
      <w:fldChar w:fldCharType="separate"/>
    </w:r>
    <w:r w:rsidR="00F64CC5">
      <w:rPr>
        <w:rStyle w:val="PageNumber"/>
        <w:rFonts w:cs="Arial"/>
        <w:b/>
        <w:noProof/>
        <w:sz w:val="18"/>
        <w:szCs w:val="18"/>
      </w:rPr>
      <w:t>1</w:t>
    </w:r>
    <w:r w:rsidR="00F8454C" w:rsidRPr="00C8333C">
      <w:rPr>
        <w:rStyle w:val="PageNumber"/>
        <w:rFonts w:cs="Arial"/>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ECCE9" w14:textId="77777777" w:rsidR="005F3D27" w:rsidRDefault="005F3D27">
      <w:r>
        <w:separator/>
      </w:r>
    </w:p>
  </w:footnote>
  <w:footnote w:type="continuationSeparator" w:id="0">
    <w:p w14:paraId="63B0D42B" w14:textId="77777777" w:rsidR="005F3D27" w:rsidRDefault="005F3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BA369" w14:textId="1A81014A" w:rsidR="00EC320F" w:rsidRPr="00292A2F" w:rsidRDefault="00EC320F" w:rsidP="00EC320F">
    <w:pPr>
      <w:pStyle w:val="Header"/>
      <w:spacing w:before="240"/>
      <w:jc w:val="right"/>
      <w:rPr>
        <w:rFonts w:cs="Arial"/>
        <w:b/>
        <w:sz w:val="18"/>
        <w:szCs w:val="18"/>
      </w:rPr>
    </w:pPr>
    <w:r w:rsidRPr="00292A2F">
      <w:rPr>
        <w:b/>
        <w:noProof/>
        <w:sz w:val="18"/>
        <w:szCs w:val="18"/>
        <w:lang w:val="en-PH" w:eastAsia="en-PH"/>
      </w:rPr>
      <w:drawing>
        <wp:anchor distT="0" distB="0" distL="114300" distR="114300" simplePos="0" relativeHeight="251659264" behindDoc="0" locked="0" layoutInCell="1" allowOverlap="1" wp14:anchorId="5578E423" wp14:editId="19D4E942">
          <wp:simplePos x="0" y="0"/>
          <wp:positionH relativeFrom="column">
            <wp:posOffset>54610</wp:posOffset>
          </wp:positionH>
          <wp:positionV relativeFrom="paragraph">
            <wp:posOffset>85725</wp:posOffset>
          </wp:positionV>
          <wp:extent cx="354330" cy="182880"/>
          <wp:effectExtent l="0" t="0" r="7620" b="7620"/>
          <wp:wrapNone/>
          <wp:docPr id="38" name="Picture 38" descr="C:\Users\jpandio\AppData\Local\Microsoft\Windows\INetCache\Content.Word\STI Logo_2017_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pandio\AppData\Local\Microsoft\Windows\INetCache\Content.Word\STI Logo_2017_grayscal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330"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C63" w:rsidRPr="00292A2F">
      <w:rPr>
        <w:b/>
        <w:noProof/>
        <w:sz w:val="18"/>
        <w:szCs w:val="18"/>
        <w:lang w:val="en-PH" w:eastAsia="en-PH"/>
      </w:rPr>
      <w:t>IT</w:t>
    </w:r>
    <w:r w:rsidR="000D2B17">
      <w:rPr>
        <w:b/>
        <w:noProof/>
        <w:sz w:val="18"/>
        <w:szCs w:val="18"/>
        <w:lang w:val="en-PH" w:eastAsia="en-PH"/>
      </w:rPr>
      <w:t>202</w:t>
    </w:r>
    <w:r w:rsidR="00F306BC">
      <w:rPr>
        <w:b/>
        <w:noProof/>
        <w:sz w:val="18"/>
        <w:szCs w:val="18"/>
        <w:lang w:val="en-PH" w:eastAsia="en-PH"/>
      </w:rPr>
      <w:t>3</w:t>
    </w:r>
  </w:p>
  <w:p w14:paraId="74F61119" w14:textId="77777777" w:rsidR="004611EC" w:rsidRPr="00463AFF" w:rsidRDefault="005F3D27" w:rsidP="00463AFF">
    <w:pPr>
      <w:pStyle w:val="Header"/>
      <w:spacing w:line="200" w:lineRule="exact"/>
      <w:jc w:val="right"/>
    </w:pPr>
    <w:r>
      <w:pict w14:anchorId="7B0C8E2B">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0E4"/>
    <w:multiLevelType w:val="hybridMultilevel"/>
    <w:tmpl w:val="7EE8F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85448"/>
    <w:multiLevelType w:val="hybridMultilevel"/>
    <w:tmpl w:val="487AD9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361DE1"/>
    <w:multiLevelType w:val="hybridMultilevel"/>
    <w:tmpl w:val="D7043F02"/>
    <w:lvl w:ilvl="0" w:tplc="34090019">
      <w:start w:val="1"/>
      <w:numFmt w:val="lowerLetter"/>
      <w:lvlText w:val="%1."/>
      <w:lvlJc w:val="left"/>
      <w:pPr>
        <w:ind w:left="4320" w:hanging="360"/>
      </w:pPr>
    </w:lvl>
    <w:lvl w:ilvl="1" w:tplc="34090001">
      <w:start w:val="1"/>
      <w:numFmt w:val="bullet"/>
      <w:lvlText w:val=""/>
      <w:lvlJc w:val="left"/>
      <w:pPr>
        <w:ind w:left="5040" w:hanging="360"/>
      </w:pPr>
      <w:rPr>
        <w:rFonts w:ascii="Symbol" w:hAnsi="Symbol" w:hint="default"/>
      </w:r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 w15:restartNumberingAfterBreak="0">
    <w:nsid w:val="09570BDF"/>
    <w:multiLevelType w:val="hybridMultilevel"/>
    <w:tmpl w:val="07C6A6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29164D"/>
    <w:multiLevelType w:val="hybridMultilevel"/>
    <w:tmpl w:val="61320FBE"/>
    <w:lvl w:ilvl="0" w:tplc="04090019">
      <w:start w:val="1"/>
      <w:numFmt w:val="lowerLetter"/>
      <w:lvlText w:val="%1."/>
      <w:lvlJc w:val="left"/>
      <w:pPr>
        <w:ind w:left="144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9C3009"/>
    <w:multiLevelType w:val="hybridMultilevel"/>
    <w:tmpl w:val="07C6A6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2356D"/>
    <w:multiLevelType w:val="hybridMultilevel"/>
    <w:tmpl w:val="B844954E"/>
    <w:lvl w:ilvl="0" w:tplc="B59C94AC">
      <w:start w:val="1"/>
      <w:numFmt w:val="bullet"/>
      <w:pStyle w:val="ListBullet"/>
      <w:lvlText w:val=""/>
      <w:lvlJc w:val="left"/>
      <w:pPr>
        <w:tabs>
          <w:tab w:val="num" w:pos="720"/>
        </w:tabs>
        <w:ind w:left="720" w:hanging="360"/>
      </w:pPr>
      <w:rPr>
        <w:rFonts w:ascii="Symbol" w:hAnsi="Symbol" w:hint="default"/>
      </w:rPr>
    </w:lvl>
    <w:lvl w:ilvl="1" w:tplc="53F4479C">
      <w:start w:val="1"/>
      <w:numFmt w:val="decimal"/>
      <w:pStyle w:val="ListNumb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4603B0"/>
    <w:multiLevelType w:val="hybridMultilevel"/>
    <w:tmpl w:val="0A9EA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95F6C"/>
    <w:multiLevelType w:val="multilevel"/>
    <w:tmpl w:val="E5EA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435EC"/>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17FFD"/>
    <w:multiLevelType w:val="hybridMultilevel"/>
    <w:tmpl w:val="AB102BB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8956FB"/>
    <w:multiLevelType w:val="hybridMultilevel"/>
    <w:tmpl w:val="FB44F52A"/>
    <w:lvl w:ilvl="0" w:tplc="EB269A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AA26EB"/>
    <w:multiLevelType w:val="hybridMultilevel"/>
    <w:tmpl w:val="67C8D1A8"/>
    <w:lvl w:ilvl="0" w:tplc="B8181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3D314F"/>
    <w:multiLevelType w:val="hybridMultilevel"/>
    <w:tmpl w:val="B31A5976"/>
    <w:lvl w:ilvl="0" w:tplc="62221DCA">
      <w:start w:val="1"/>
      <w:numFmt w:val="decimal"/>
      <w:lvlText w:val="%1."/>
      <w:lvlJc w:val="left"/>
      <w:pPr>
        <w:ind w:left="1080" w:hanging="360"/>
      </w:pPr>
      <w:rPr>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221C41"/>
    <w:multiLevelType w:val="multilevel"/>
    <w:tmpl w:val="776CEA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32907C4"/>
    <w:multiLevelType w:val="hybridMultilevel"/>
    <w:tmpl w:val="26525F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4D129DE"/>
    <w:multiLevelType w:val="hybridMultilevel"/>
    <w:tmpl w:val="B21C66E4"/>
    <w:lvl w:ilvl="0" w:tplc="04090019">
      <w:start w:val="1"/>
      <w:numFmt w:val="lowerLetter"/>
      <w:lvlText w:val="%1."/>
      <w:lvlJc w:val="left"/>
      <w:pPr>
        <w:ind w:left="144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762099C"/>
    <w:multiLevelType w:val="hybridMultilevel"/>
    <w:tmpl w:val="98602FD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C233BA"/>
    <w:multiLevelType w:val="hybridMultilevel"/>
    <w:tmpl w:val="F83A5DD6"/>
    <w:lvl w:ilvl="0" w:tplc="0D8E4E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7A3D3D"/>
    <w:multiLevelType w:val="hybridMultilevel"/>
    <w:tmpl w:val="0280302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BE7209"/>
    <w:multiLevelType w:val="hybridMultilevel"/>
    <w:tmpl w:val="FE4A2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94751E"/>
    <w:multiLevelType w:val="hybridMultilevel"/>
    <w:tmpl w:val="B2F04D1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2" w15:restartNumberingAfterBreak="0">
    <w:nsid w:val="303D508C"/>
    <w:multiLevelType w:val="hybridMultilevel"/>
    <w:tmpl w:val="9F62E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E3B8F"/>
    <w:multiLevelType w:val="hybridMultilevel"/>
    <w:tmpl w:val="B5BEC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104543"/>
    <w:multiLevelType w:val="hybridMultilevel"/>
    <w:tmpl w:val="5224CA2C"/>
    <w:lvl w:ilvl="0" w:tplc="AEA6A5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CD2166B"/>
    <w:multiLevelType w:val="hybridMultilevel"/>
    <w:tmpl w:val="25709EE2"/>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192DF0"/>
    <w:multiLevelType w:val="hybridMultilevel"/>
    <w:tmpl w:val="26F884F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4A64B5F"/>
    <w:multiLevelType w:val="hybridMultilevel"/>
    <w:tmpl w:val="FC02946E"/>
    <w:lvl w:ilvl="0" w:tplc="B016C38E">
      <w:start w:val="1"/>
      <w:numFmt w:val="lowerRoman"/>
      <w:lvlText w:val="%1."/>
      <w:lvlJc w:val="left"/>
      <w:pPr>
        <w:ind w:left="1800" w:hanging="720"/>
      </w:pPr>
      <w:rPr>
        <w:rFonts w:ascii="Arial" w:eastAsia="Times New Roman" w:hAnsi="Arial" w:cs="Aria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93C4D8F"/>
    <w:multiLevelType w:val="multilevel"/>
    <w:tmpl w:val="8A16D534"/>
    <w:lvl w:ilvl="0">
      <w:start w:val="1"/>
      <w:numFmt w:val="decimal"/>
      <w:pStyle w:val="Activity1"/>
      <w:lvlText w:val="Activity %1:"/>
      <w:lvlJc w:val="left"/>
      <w:pPr>
        <w:tabs>
          <w:tab w:val="num" w:pos="1080"/>
        </w:tabs>
        <w:ind w:left="1080" w:hanging="1080"/>
      </w:pPr>
      <w:rPr>
        <w:rFonts w:hint="default"/>
      </w:rPr>
    </w:lvl>
    <w:lvl w:ilvl="1">
      <w:start w:val="1"/>
      <w:numFmt w:val="decimal"/>
      <w:pStyle w:val="Activity2"/>
      <w:lvlText w:val="%2."/>
      <w:lvlJc w:val="left"/>
      <w:pPr>
        <w:tabs>
          <w:tab w:val="num" w:pos="720"/>
        </w:tabs>
        <w:ind w:left="720" w:hanging="360"/>
      </w:pPr>
      <w:rPr>
        <w:rFonts w:hint="default"/>
      </w:rPr>
    </w:lvl>
    <w:lvl w:ilvl="2">
      <w:start w:val="1"/>
      <w:numFmt w:val="lowerLetter"/>
      <w:pStyle w:val="Activity3"/>
      <w:lvlText w:val="%3."/>
      <w:lvlJc w:val="left"/>
      <w:pPr>
        <w:tabs>
          <w:tab w:val="num" w:pos="1080"/>
        </w:tabs>
        <w:ind w:left="1080" w:hanging="36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B0C5ADB"/>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7B5BA1"/>
    <w:multiLevelType w:val="hybridMultilevel"/>
    <w:tmpl w:val="58B22364"/>
    <w:lvl w:ilvl="0" w:tplc="EBB03D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1D1DD4"/>
    <w:multiLevelType w:val="hybridMultilevel"/>
    <w:tmpl w:val="2D78A2C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2" w15:restartNumberingAfterBreak="0">
    <w:nsid w:val="59C51941"/>
    <w:multiLevelType w:val="multilevel"/>
    <w:tmpl w:val="776CEA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5A424F64"/>
    <w:multiLevelType w:val="hybridMultilevel"/>
    <w:tmpl w:val="07C6A6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B133D99"/>
    <w:multiLevelType w:val="hybridMultilevel"/>
    <w:tmpl w:val="01BCE14C"/>
    <w:lvl w:ilvl="0" w:tplc="FAEAAB8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C033672"/>
    <w:multiLevelType w:val="hybridMultilevel"/>
    <w:tmpl w:val="EB98E6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EAE11B7"/>
    <w:multiLevelType w:val="hybridMultilevel"/>
    <w:tmpl w:val="BD18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3D5F24"/>
    <w:multiLevelType w:val="hybridMultilevel"/>
    <w:tmpl w:val="9FE47C74"/>
    <w:lvl w:ilvl="0" w:tplc="686433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03796F"/>
    <w:multiLevelType w:val="hybridMultilevel"/>
    <w:tmpl w:val="07C6A6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25F1BC7"/>
    <w:multiLevelType w:val="hybridMultilevel"/>
    <w:tmpl w:val="07C6A6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686762A"/>
    <w:multiLevelType w:val="hybridMultilevel"/>
    <w:tmpl w:val="A3EAD93C"/>
    <w:lvl w:ilvl="0" w:tplc="34090001">
      <w:start w:val="1"/>
      <w:numFmt w:val="bullet"/>
      <w:lvlText w:val=""/>
      <w:lvlJc w:val="left"/>
      <w:pPr>
        <w:ind w:left="99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0E25BE"/>
    <w:multiLevelType w:val="hybridMultilevel"/>
    <w:tmpl w:val="4628D7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B35160"/>
    <w:multiLevelType w:val="hybridMultilevel"/>
    <w:tmpl w:val="DCBCCD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2B53E5"/>
    <w:multiLevelType w:val="hybridMultilevel"/>
    <w:tmpl w:val="5A329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2013DF"/>
    <w:multiLevelType w:val="hybridMultilevel"/>
    <w:tmpl w:val="7064156A"/>
    <w:lvl w:ilvl="0" w:tplc="34090001">
      <w:start w:val="1"/>
      <w:numFmt w:val="bullet"/>
      <w:lvlText w:val=""/>
      <w:lvlJc w:val="left"/>
      <w:pPr>
        <w:ind w:left="360" w:hanging="360"/>
      </w:pPr>
      <w:rPr>
        <w:rFonts w:ascii="Symbol" w:hAnsi="Symbol" w:hint="default"/>
      </w:rPr>
    </w:lvl>
    <w:lvl w:ilvl="1" w:tplc="34090001">
      <w:start w:val="1"/>
      <w:numFmt w:val="bullet"/>
      <w:lvlText w:val=""/>
      <w:lvlJc w:val="left"/>
      <w:pPr>
        <w:ind w:left="1080" w:hanging="360"/>
      </w:pPr>
      <w:rPr>
        <w:rFonts w:ascii="Symbol" w:hAnsi="Symbol"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5" w15:restartNumberingAfterBreak="0">
    <w:nsid w:val="6F223843"/>
    <w:multiLevelType w:val="hybridMultilevel"/>
    <w:tmpl w:val="49FA735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29F13F8"/>
    <w:multiLevelType w:val="hybridMultilevel"/>
    <w:tmpl w:val="A0C4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9D03EF"/>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A53CA3"/>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741E40"/>
    <w:multiLevelType w:val="hybridMultilevel"/>
    <w:tmpl w:val="EBD02944"/>
    <w:lvl w:ilvl="0" w:tplc="7C3C9A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45"/>
  </w:num>
  <w:num w:numId="3">
    <w:abstractNumId w:val="6"/>
  </w:num>
  <w:num w:numId="4">
    <w:abstractNumId w:val="28"/>
  </w:num>
  <w:num w:numId="5">
    <w:abstractNumId w:val="22"/>
  </w:num>
  <w:num w:numId="6">
    <w:abstractNumId w:val="0"/>
  </w:num>
  <w:num w:numId="7">
    <w:abstractNumId w:val="26"/>
  </w:num>
  <w:num w:numId="8">
    <w:abstractNumId w:val="43"/>
  </w:num>
  <w:num w:numId="9">
    <w:abstractNumId w:val="13"/>
  </w:num>
  <w:num w:numId="10">
    <w:abstractNumId w:val="48"/>
  </w:num>
  <w:num w:numId="11">
    <w:abstractNumId w:val="19"/>
  </w:num>
  <w:num w:numId="12">
    <w:abstractNumId w:val="25"/>
  </w:num>
  <w:num w:numId="13">
    <w:abstractNumId w:val="41"/>
  </w:num>
  <w:num w:numId="14">
    <w:abstractNumId w:val="21"/>
  </w:num>
  <w:num w:numId="15">
    <w:abstractNumId w:val="2"/>
  </w:num>
  <w:num w:numId="16">
    <w:abstractNumId w:val="31"/>
  </w:num>
  <w:num w:numId="17">
    <w:abstractNumId w:val="47"/>
  </w:num>
  <w:num w:numId="18">
    <w:abstractNumId w:val="40"/>
  </w:num>
  <w:num w:numId="19">
    <w:abstractNumId w:val="16"/>
  </w:num>
  <w:num w:numId="20">
    <w:abstractNumId w:val="35"/>
  </w:num>
  <w:num w:numId="21">
    <w:abstractNumId w:val="4"/>
  </w:num>
  <w:num w:numId="22">
    <w:abstractNumId w:val="5"/>
  </w:num>
  <w:num w:numId="23">
    <w:abstractNumId w:val="15"/>
  </w:num>
  <w:num w:numId="24">
    <w:abstractNumId w:val="1"/>
  </w:num>
  <w:num w:numId="25">
    <w:abstractNumId w:val="17"/>
  </w:num>
  <w:num w:numId="26">
    <w:abstractNumId w:val="3"/>
  </w:num>
  <w:num w:numId="27">
    <w:abstractNumId w:val="29"/>
  </w:num>
  <w:num w:numId="28">
    <w:abstractNumId w:val="9"/>
  </w:num>
  <w:num w:numId="29">
    <w:abstractNumId w:val="33"/>
  </w:num>
  <w:num w:numId="30">
    <w:abstractNumId w:val="39"/>
  </w:num>
  <w:num w:numId="31">
    <w:abstractNumId w:val="38"/>
  </w:num>
  <w:num w:numId="32">
    <w:abstractNumId w:val="44"/>
  </w:num>
  <w:num w:numId="33">
    <w:abstractNumId w:val="8"/>
  </w:num>
  <w:num w:numId="34">
    <w:abstractNumId w:val="14"/>
  </w:num>
  <w:num w:numId="35">
    <w:abstractNumId w:val="32"/>
  </w:num>
  <w:num w:numId="36">
    <w:abstractNumId w:val="36"/>
  </w:num>
  <w:num w:numId="37">
    <w:abstractNumId w:val="23"/>
  </w:num>
  <w:num w:numId="38">
    <w:abstractNumId w:val="37"/>
  </w:num>
  <w:num w:numId="39">
    <w:abstractNumId w:val="30"/>
  </w:num>
  <w:num w:numId="40">
    <w:abstractNumId w:val="11"/>
  </w:num>
  <w:num w:numId="41">
    <w:abstractNumId w:val="24"/>
  </w:num>
  <w:num w:numId="42">
    <w:abstractNumId w:val="18"/>
  </w:num>
  <w:num w:numId="43">
    <w:abstractNumId w:val="27"/>
  </w:num>
  <w:num w:numId="44">
    <w:abstractNumId w:val="34"/>
  </w:num>
  <w:num w:numId="45">
    <w:abstractNumId w:val="7"/>
  </w:num>
  <w:num w:numId="46">
    <w:abstractNumId w:val="20"/>
  </w:num>
  <w:num w:numId="47">
    <w:abstractNumId w:val="12"/>
  </w:num>
  <w:num w:numId="48">
    <w:abstractNumId w:val="42"/>
  </w:num>
  <w:num w:numId="49">
    <w:abstractNumId w:val="49"/>
  </w:num>
  <w:num w:numId="50">
    <w:abstractNumId w:val="4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MyMTWyMDE2MTA3szBQ0lEKTi0uzszPAykwqwUA3kbQPCwAAAA="/>
  </w:docVars>
  <w:rsids>
    <w:rsidRoot w:val="001B5B3B"/>
    <w:rsid w:val="00001237"/>
    <w:rsid w:val="00001B68"/>
    <w:rsid w:val="00002EAD"/>
    <w:rsid w:val="00005194"/>
    <w:rsid w:val="00005D17"/>
    <w:rsid w:val="00007F7D"/>
    <w:rsid w:val="00010D61"/>
    <w:rsid w:val="00012024"/>
    <w:rsid w:val="00012B97"/>
    <w:rsid w:val="00013906"/>
    <w:rsid w:val="00013A5C"/>
    <w:rsid w:val="00016B69"/>
    <w:rsid w:val="000179EF"/>
    <w:rsid w:val="00017E7A"/>
    <w:rsid w:val="00021B36"/>
    <w:rsid w:val="00022B05"/>
    <w:rsid w:val="000234DA"/>
    <w:rsid w:val="0002738F"/>
    <w:rsid w:val="000360D7"/>
    <w:rsid w:val="00037416"/>
    <w:rsid w:val="0004235E"/>
    <w:rsid w:val="00043E69"/>
    <w:rsid w:val="000446E9"/>
    <w:rsid w:val="000465CD"/>
    <w:rsid w:val="00050402"/>
    <w:rsid w:val="00051A9B"/>
    <w:rsid w:val="000544E8"/>
    <w:rsid w:val="000553AD"/>
    <w:rsid w:val="000570F0"/>
    <w:rsid w:val="00057D58"/>
    <w:rsid w:val="000603AF"/>
    <w:rsid w:val="00062583"/>
    <w:rsid w:val="00063D9E"/>
    <w:rsid w:val="00063DA0"/>
    <w:rsid w:val="00063F33"/>
    <w:rsid w:val="0006543A"/>
    <w:rsid w:val="000669A7"/>
    <w:rsid w:val="00067365"/>
    <w:rsid w:val="00067DDC"/>
    <w:rsid w:val="00071BDA"/>
    <w:rsid w:val="000736A8"/>
    <w:rsid w:val="0007397A"/>
    <w:rsid w:val="00073DC3"/>
    <w:rsid w:val="000757B4"/>
    <w:rsid w:val="00075A69"/>
    <w:rsid w:val="00075BAA"/>
    <w:rsid w:val="00077889"/>
    <w:rsid w:val="00080E1B"/>
    <w:rsid w:val="00082F94"/>
    <w:rsid w:val="00084289"/>
    <w:rsid w:val="000856A1"/>
    <w:rsid w:val="00085868"/>
    <w:rsid w:val="0009054C"/>
    <w:rsid w:val="00091BCE"/>
    <w:rsid w:val="000927B1"/>
    <w:rsid w:val="000928C5"/>
    <w:rsid w:val="00093CBF"/>
    <w:rsid w:val="00093DC3"/>
    <w:rsid w:val="00095738"/>
    <w:rsid w:val="00097E07"/>
    <w:rsid w:val="000A4184"/>
    <w:rsid w:val="000A500E"/>
    <w:rsid w:val="000A6645"/>
    <w:rsid w:val="000A75AF"/>
    <w:rsid w:val="000B00DE"/>
    <w:rsid w:val="000B0660"/>
    <w:rsid w:val="000B36ED"/>
    <w:rsid w:val="000B5750"/>
    <w:rsid w:val="000B65B5"/>
    <w:rsid w:val="000B6E3E"/>
    <w:rsid w:val="000C08CA"/>
    <w:rsid w:val="000C1158"/>
    <w:rsid w:val="000C28D6"/>
    <w:rsid w:val="000C2A33"/>
    <w:rsid w:val="000C2C63"/>
    <w:rsid w:val="000C4E1C"/>
    <w:rsid w:val="000C68A6"/>
    <w:rsid w:val="000D07AC"/>
    <w:rsid w:val="000D2B17"/>
    <w:rsid w:val="000D335A"/>
    <w:rsid w:val="000D3BA8"/>
    <w:rsid w:val="000D4805"/>
    <w:rsid w:val="000D520F"/>
    <w:rsid w:val="000D772E"/>
    <w:rsid w:val="000E17D7"/>
    <w:rsid w:val="000E5803"/>
    <w:rsid w:val="000E5B59"/>
    <w:rsid w:val="000F04C1"/>
    <w:rsid w:val="000F05E8"/>
    <w:rsid w:val="000F3D98"/>
    <w:rsid w:val="000F40B3"/>
    <w:rsid w:val="000F5BE4"/>
    <w:rsid w:val="000F5DA0"/>
    <w:rsid w:val="000F7494"/>
    <w:rsid w:val="000F7FAD"/>
    <w:rsid w:val="00102A15"/>
    <w:rsid w:val="001039F5"/>
    <w:rsid w:val="00104B2B"/>
    <w:rsid w:val="00105078"/>
    <w:rsid w:val="001054F8"/>
    <w:rsid w:val="00107BA5"/>
    <w:rsid w:val="00111168"/>
    <w:rsid w:val="00112EDB"/>
    <w:rsid w:val="00124EF6"/>
    <w:rsid w:val="00125064"/>
    <w:rsid w:val="0012709B"/>
    <w:rsid w:val="00127165"/>
    <w:rsid w:val="00135002"/>
    <w:rsid w:val="0014012E"/>
    <w:rsid w:val="001445BC"/>
    <w:rsid w:val="00146553"/>
    <w:rsid w:val="0014661B"/>
    <w:rsid w:val="00151C88"/>
    <w:rsid w:val="00152553"/>
    <w:rsid w:val="0015466F"/>
    <w:rsid w:val="00161531"/>
    <w:rsid w:val="00161C8C"/>
    <w:rsid w:val="00162F27"/>
    <w:rsid w:val="0016305A"/>
    <w:rsid w:val="001641FB"/>
    <w:rsid w:val="001648F5"/>
    <w:rsid w:val="00165459"/>
    <w:rsid w:val="001656D6"/>
    <w:rsid w:val="00172657"/>
    <w:rsid w:val="00173C8D"/>
    <w:rsid w:val="0017560D"/>
    <w:rsid w:val="00181222"/>
    <w:rsid w:val="00192D22"/>
    <w:rsid w:val="0019478C"/>
    <w:rsid w:val="00197621"/>
    <w:rsid w:val="001A04AE"/>
    <w:rsid w:val="001A1544"/>
    <w:rsid w:val="001A1D14"/>
    <w:rsid w:val="001A75CA"/>
    <w:rsid w:val="001B1331"/>
    <w:rsid w:val="001B3C3A"/>
    <w:rsid w:val="001B3EB2"/>
    <w:rsid w:val="001B4705"/>
    <w:rsid w:val="001B5B3B"/>
    <w:rsid w:val="001B5EBD"/>
    <w:rsid w:val="001C0631"/>
    <w:rsid w:val="001C0C23"/>
    <w:rsid w:val="001C3C13"/>
    <w:rsid w:val="001C70A9"/>
    <w:rsid w:val="001C7B29"/>
    <w:rsid w:val="001D1D12"/>
    <w:rsid w:val="001D3094"/>
    <w:rsid w:val="001D442B"/>
    <w:rsid w:val="001D762A"/>
    <w:rsid w:val="001D7E2F"/>
    <w:rsid w:val="001E0DF8"/>
    <w:rsid w:val="001E0E2F"/>
    <w:rsid w:val="001E2368"/>
    <w:rsid w:val="001E749B"/>
    <w:rsid w:val="001E767F"/>
    <w:rsid w:val="001F3696"/>
    <w:rsid w:val="001F5F17"/>
    <w:rsid w:val="002008C9"/>
    <w:rsid w:val="00200F47"/>
    <w:rsid w:val="00201DB4"/>
    <w:rsid w:val="0020325D"/>
    <w:rsid w:val="00204085"/>
    <w:rsid w:val="002041DD"/>
    <w:rsid w:val="00204A34"/>
    <w:rsid w:val="00211232"/>
    <w:rsid w:val="002128B8"/>
    <w:rsid w:val="002142F8"/>
    <w:rsid w:val="00217BD2"/>
    <w:rsid w:val="00221581"/>
    <w:rsid w:val="00221BED"/>
    <w:rsid w:val="00221CCA"/>
    <w:rsid w:val="00223F80"/>
    <w:rsid w:val="00225183"/>
    <w:rsid w:val="00230A44"/>
    <w:rsid w:val="00231513"/>
    <w:rsid w:val="00231BC8"/>
    <w:rsid w:val="00235CB9"/>
    <w:rsid w:val="00236279"/>
    <w:rsid w:val="00241AD8"/>
    <w:rsid w:val="0024220A"/>
    <w:rsid w:val="00247828"/>
    <w:rsid w:val="0024791D"/>
    <w:rsid w:val="00254F65"/>
    <w:rsid w:val="00256B29"/>
    <w:rsid w:val="00257C80"/>
    <w:rsid w:val="00260524"/>
    <w:rsid w:val="002623F5"/>
    <w:rsid w:val="0026331D"/>
    <w:rsid w:val="002662FA"/>
    <w:rsid w:val="00270C14"/>
    <w:rsid w:val="002717F2"/>
    <w:rsid w:val="00272DDB"/>
    <w:rsid w:val="0027441F"/>
    <w:rsid w:val="0027449D"/>
    <w:rsid w:val="0027527C"/>
    <w:rsid w:val="00275D19"/>
    <w:rsid w:val="002771F8"/>
    <w:rsid w:val="00277C45"/>
    <w:rsid w:val="002800E0"/>
    <w:rsid w:val="002809DF"/>
    <w:rsid w:val="00280E89"/>
    <w:rsid w:val="00284586"/>
    <w:rsid w:val="0028480B"/>
    <w:rsid w:val="00286E28"/>
    <w:rsid w:val="002916BF"/>
    <w:rsid w:val="002921C8"/>
    <w:rsid w:val="00292A2F"/>
    <w:rsid w:val="00293497"/>
    <w:rsid w:val="00294427"/>
    <w:rsid w:val="0029533C"/>
    <w:rsid w:val="002955E8"/>
    <w:rsid w:val="002963DC"/>
    <w:rsid w:val="00296E69"/>
    <w:rsid w:val="002971FE"/>
    <w:rsid w:val="002A17FB"/>
    <w:rsid w:val="002A1C35"/>
    <w:rsid w:val="002A2FA2"/>
    <w:rsid w:val="002A6243"/>
    <w:rsid w:val="002A6984"/>
    <w:rsid w:val="002B03DD"/>
    <w:rsid w:val="002B06F4"/>
    <w:rsid w:val="002B08D0"/>
    <w:rsid w:val="002B1647"/>
    <w:rsid w:val="002B19D0"/>
    <w:rsid w:val="002B19ED"/>
    <w:rsid w:val="002B30FA"/>
    <w:rsid w:val="002B3B0A"/>
    <w:rsid w:val="002B53E7"/>
    <w:rsid w:val="002C4325"/>
    <w:rsid w:val="002C55BB"/>
    <w:rsid w:val="002C6272"/>
    <w:rsid w:val="002C6ADD"/>
    <w:rsid w:val="002C6E25"/>
    <w:rsid w:val="002C7BBB"/>
    <w:rsid w:val="002D05AF"/>
    <w:rsid w:val="002D3588"/>
    <w:rsid w:val="002D365C"/>
    <w:rsid w:val="002D63AB"/>
    <w:rsid w:val="002D7D80"/>
    <w:rsid w:val="002E0F27"/>
    <w:rsid w:val="002E175B"/>
    <w:rsid w:val="002F491C"/>
    <w:rsid w:val="002F5E9D"/>
    <w:rsid w:val="002F604F"/>
    <w:rsid w:val="002F686A"/>
    <w:rsid w:val="00300510"/>
    <w:rsid w:val="00300EED"/>
    <w:rsid w:val="0030307C"/>
    <w:rsid w:val="0030467F"/>
    <w:rsid w:val="00305C4B"/>
    <w:rsid w:val="00307D94"/>
    <w:rsid w:val="00310950"/>
    <w:rsid w:val="00310B7B"/>
    <w:rsid w:val="00310BD0"/>
    <w:rsid w:val="00310C2D"/>
    <w:rsid w:val="00315612"/>
    <w:rsid w:val="00315824"/>
    <w:rsid w:val="00315D78"/>
    <w:rsid w:val="003220CF"/>
    <w:rsid w:val="00322128"/>
    <w:rsid w:val="0032345B"/>
    <w:rsid w:val="003240D0"/>
    <w:rsid w:val="003277A5"/>
    <w:rsid w:val="00327A71"/>
    <w:rsid w:val="00331D72"/>
    <w:rsid w:val="00333990"/>
    <w:rsid w:val="00337493"/>
    <w:rsid w:val="003374C8"/>
    <w:rsid w:val="00340168"/>
    <w:rsid w:val="00342C51"/>
    <w:rsid w:val="003432F4"/>
    <w:rsid w:val="0034376F"/>
    <w:rsid w:val="003452F1"/>
    <w:rsid w:val="003468E8"/>
    <w:rsid w:val="00350CDA"/>
    <w:rsid w:val="00351C63"/>
    <w:rsid w:val="00356426"/>
    <w:rsid w:val="00363913"/>
    <w:rsid w:val="00364012"/>
    <w:rsid w:val="0036553F"/>
    <w:rsid w:val="0036739E"/>
    <w:rsid w:val="0037146D"/>
    <w:rsid w:val="003725AB"/>
    <w:rsid w:val="00376766"/>
    <w:rsid w:val="00380245"/>
    <w:rsid w:val="00381A86"/>
    <w:rsid w:val="0038471E"/>
    <w:rsid w:val="00385862"/>
    <w:rsid w:val="00386484"/>
    <w:rsid w:val="0038775F"/>
    <w:rsid w:val="00393F3C"/>
    <w:rsid w:val="00394805"/>
    <w:rsid w:val="00395E6D"/>
    <w:rsid w:val="003A2499"/>
    <w:rsid w:val="003A29B8"/>
    <w:rsid w:val="003A4638"/>
    <w:rsid w:val="003A7647"/>
    <w:rsid w:val="003B1EA0"/>
    <w:rsid w:val="003B1EB0"/>
    <w:rsid w:val="003B3146"/>
    <w:rsid w:val="003B3F09"/>
    <w:rsid w:val="003B4505"/>
    <w:rsid w:val="003B45E4"/>
    <w:rsid w:val="003B7FD5"/>
    <w:rsid w:val="003C10E2"/>
    <w:rsid w:val="003C1CD3"/>
    <w:rsid w:val="003C4074"/>
    <w:rsid w:val="003C496B"/>
    <w:rsid w:val="003C699A"/>
    <w:rsid w:val="003C7207"/>
    <w:rsid w:val="003C78F3"/>
    <w:rsid w:val="003C7FDB"/>
    <w:rsid w:val="003D0C64"/>
    <w:rsid w:val="003D3D27"/>
    <w:rsid w:val="003D4BD4"/>
    <w:rsid w:val="003D5DC1"/>
    <w:rsid w:val="003E043C"/>
    <w:rsid w:val="003E3308"/>
    <w:rsid w:val="003E69A0"/>
    <w:rsid w:val="003E7EDD"/>
    <w:rsid w:val="003F3FAF"/>
    <w:rsid w:val="003F56ED"/>
    <w:rsid w:val="00401D95"/>
    <w:rsid w:val="0040385C"/>
    <w:rsid w:val="00403BED"/>
    <w:rsid w:val="0041141F"/>
    <w:rsid w:val="0041257C"/>
    <w:rsid w:val="00412D35"/>
    <w:rsid w:val="00413020"/>
    <w:rsid w:val="00415CFF"/>
    <w:rsid w:val="004162A5"/>
    <w:rsid w:val="004202B0"/>
    <w:rsid w:val="004257B0"/>
    <w:rsid w:val="00425CAC"/>
    <w:rsid w:val="00426D1C"/>
    <w:rsid w:val="00426D4A"/>
    <w:rsid w:val="004306BE"/>
    <w:rsid w:val="0043098A"/>
    <w:rsid w:val="00430B95"/>
    <w:rsid w:val="0043105B"/>
    <w:rsid w:val="004314B7"/>
    <w:rsid w:val="00431B8A"/>
    <w:rsid w:val="0043302E"/>
    <w:rsid w:val="004359C3"/>
    <w:rsid w:val="00435A8E"/>
    <w:rsid w:val="00435AAC"/>
    <w:rsid w:val="00435EDA"/>
    <w:rsid w:val="00436047"/>
    <w:rsid w:val="004379D7"/>
    <w:rsid w:val="004461D4"/>
    <w:rsid w:val="00447837"/>
    <w:rsid w:val="00450790"/>
    <w:rsid w:val="004533C2"/>
    <w:rsid w:val="00453DE3"/>
    <w:rsid w:val="0045545C"/>
    <w:rsid w:val="00457D67"/>
    <w:rsid w:val="0046100F"/>
    <w:rsid w:val="004611EC"/>
    <w:rsid w:val="0046135C"/>
    <w:rsid w:val="00463AFF"/>
    <w:rsid w:val="0046558B"/>
    <w:rsid w:val="0046736E"/>
    <w:rsid w:val="004719B4"/>
    <w:rsid w:val="004735A6"/>
    <w:rsid w:val="00473879"/>
    <w:rsid w:val="00473D97"/>
    <w:rsid w:val="00473FA0"/>
    <w:rsid w:val="00473FC4"/>
    <w:rsid w:val="004754CB"/>
    <w:rsid w:val="00475935"/>
    <w:rsid w:val="00476C08"/>
    <w:rsid w:val="004859A8"/>
    <w:rsid w:val="0048684F"/>
    <w:rsid w:val="00491E0C"/>
    <w:rsid w:val="00493DA8"/>
    <w:rsid w:val="00495FF8"/>
    <w:rsid w:val="004A024A"/>
    <w:rsid w:val="004A17AB"/>
    <w:rsid w:val="004A1FE0"/>
    <w:rsid w:val="004A42F1"/>
    <w:rsid w:val="004A4A1D"/>
    <w:rsid w:val="004A52EA"/>
    <w:rsid w:val="004A57C7"/>
    <w:rsid w:val="004A5DF1"/>
    <w:rsid w:val="004A6798"/>
    <w:rsid w:val="004A7432"/>
    <w:rsid w:val="004B1B7C"/>
    <w:rsid w:val="004B387B"/>
    <w:rsid w:val="004B5A83"/>
    <w:rsid w:val="004B6C99"/>
    <w:rsid w:val="004B7E3A"/>
    <w:rsid w:val="004C01F4"/>
    <w:rsid w:val="004C043B"/>
    <w:rsid w:val="004C0C99"/>
    <w:rsid w:val="004C1991"/>
    <w:rsid w:val="004C28F9"/>
    <w:rsid w:val="004C2D13"/>
    <w:rsid w:val="004C5405"/>
    <w:rsid w:val="004D0717"/>
    <w:rsid w:val="004D4AEE"/>
    <w:rsid w:val="004D63AB"/>
    <w:rsid w:val="004E4F40"/>
    <w:rsid w:val="004E5AF0"/>
    <w:rsid w:val="004F22A0"/>
    <w:rsid w:val="004F2743"/>
    <w:rsid w:val="00500462"/>
    <w:rsid w:val="0050052F"/>
    <w:rsid w:val="0050352E"/>
    <w:rsid w:val="00507495"/>
    <w:rsid w:val="00510461"/>
    <w:rsid w:val="00510F5C"/>
    <w:rsid w:val="0051165B"/>
    <w:rsid w:val="0051168C"/>
    <w:rsid w:val="0051235B"/>
    <w:rsid w:val="00522067"/>
    <w:rsid w:val="00523811"/>
    <w:rsid w:val="00523DCB"/>
    <w:rsid w:val="00524A7D"/>
    <w:rsid w:val="0052549C"/>
    <w:rsid w:val="00525682"/>
    <w:rsid w:val="0052659E"/>
    <w:rsid w:val="00526ACF"/>
    <w:rsid w:val="00527409"/>
    <w:rsid w:val="0053045F"/>
    <w:rsid w:val="005324C3"/>
    <w:rsid w:val="00532C33"/>
    <w:rsid w:val="00536C23"/>
    <w:rsid w:val="005412C8"/>
    <w:rsid w:val="005435C6"/>
    <w:rsid w:val="00543602"/>
    <w:rsid w:val="005439B0"/>
    <w:rsid w:val="005449E8"/>
    <w:rsid w:val="005459A7"/>
    <w:rsid w:val="00547D7A"/>
    <w:rsid w:val="00547DF1"/>
    <w:rsid w:val="005501E1"/>
    <w:rsid w:val="00550323"/>
    <w:rsid w:val="00556B51"/>
    <w:rsid w:val="00557212"/>
    <w:rsid w:val="005613AE"/>
    <w:rsid w:val="0056156B"/>
    <w:rsid w:val="00563106"/>
    <w:rsid w:val="005646C7"/>
    <w:rsid w:val="0057267F"/>
    <w:rsid w:val="005803B7"/>
    <w:rsid w:val="0058147A"/>
    <w:rsid w:val="00581B67"/>
    <w:rsid w:val="005832E4"/>
    <w:rsid w:val="0058515D"/>
    <w:rsid w:val="00585434"/>
    <w:rsid w:val="00590527"/>
    <w:rsid w:val="005905EA"/>
    <w:rsid w:val="00590BD4"/>
    <w:rsid w:val="00592E54"/>
    <w:rsid w:val="00593F74"/>
    <w:rsid w:val="0059624A"/>
    <w:rsid w:val="00597A83"/>
    <w:rsid w:val="005A10BD"/>
    <w:rsid w:val="005A2D33"/>
    <w:rsid w:val="005A4912"/>
    <w:rsid w:val="005A4BFE"/>
    <w:rsid w:val="005B11E1"/>
    <w:rsid w:val="005B218B"/>
    <w:rsid w:val="005B4A1B"/>
    <w:rsid w:val="005B530A"/>
    <w:rsid w:val="005B544F"/>
    <w:rsid w:val="005B6C9A"/>
    <w:rsid w:val="005C2BD1"/>
    <w:rsid w:val="005C3B75"/>
    <w:rsid w:val="005C5C26"/>
    <w:rsid w:val="005D00F6"/>
    <w:rsid w:val="005D1457"/>
    <w:rsid w:val="005D4297"/>
    <w:rsid w:val="005D4E98"/>
    <w:rsid w:val="005E0DD9"/>
    <w:rsid w:val="005E1A8C"/>
    <w:rsid w:val="005E2792"/>
    <w:rsid w:val="005F1B50"/>
    <w:rsid w:val="005F1CDC"/>
    <w:rsid w:val="005F2770"/>
    <w:rsid w:val="005F3D27"/>
    <w:rsid w:val="005F74C5"/>
    <w:rsid w:val="005F7977"/>
    <w:rsid w:val="00600F14"/>
    <w:rsid w:val="006046D9"/>
    <w:rsid w:val="00604FDE"/>
    <w:rsid w:val="0060702B"/>
    <w:rsid w:val="006104B4"/>
    <w:rsid w:val="00617A18"/>
    <w:rsid w:val="0062431E"/>
    <w:rsid w:val="006245AC"/>
    <w:rsid w:val="00633859"/>
    <w:rsid w:val="00633FE7"/>
    <w:rsid w:val="00634A02"/>
    <w:rsid w:val="006353A8"/>
    <w:rsid w:val="006357FF"/>
    <w:rsid w:val="00636794"/>
    <w:rsid w:val="00637DCD"/>
    <w:rsid w:val="00641520"/>
    <w:rsid w:val="00643203"/>
    <w:rsid w:val="00643410"/>
    <w:rsid w:val="00644955"/>
    <w:rsid w:val="006457D0"/>
    <w:rsid w:val="0064744A"/>
    <w:rsid w:val="006514B4"/>
    <w:rsid w:val="006523AD"/>
    <w:rsid w:val="006546D7"/>
    <w:rsid w:val="00654851"/>
    <w:rsid w:val="006571D4"/>
    <w:rsid w:val="0066142E"/>
    <w:rsid w:val="006614F9"/>
    <w:rsid w:val="006656AB"/>
    <w:rsid w:val="00666373"/>
    <w:rsid w:val="00667C7A"/>
    <w:rsid w:val="00670F19"/>
    <w:rsid w:val="006752C1"/>
    <w:rsid w:val="0067739D"/>
    <w:rsid w:val="00682330"/>
    <w:rsid w:val="00682F7E"/>
    <w:rsid w:val="0068546B"/>
    <w:rsid w:val="00686417"/>
    <w:rsid w:val="00687480"/>
    <w:rsid w:val="00690E83"/>
    <w:rsid w:val="00693D6E"/>
    <w:rsid w:val="006A0D0C"/>
    <w:rsid w:val="006A0E66"/>
    <w:rsid w:val="006A3CD3"/>
    <w:rsid w:val="006A5864"/>
    <w:rsid w:val="006A71F7"/>
    <w:rsid w:val="006B1486"/>
    <w:rsid w:val="006B1721"/>
    <w:rsid w:val="006B19EF"/>
    <w:rsid w:val="006B23A0"/>
    <w:rsid w:val="006B4FF5"/>
    <w:rsid w:val="006B5FF2"/>
    <w:rsid w:val="006C0C12"/>
    <w:rsid w:val="006C148A"/>
    <w:rsid w:val="006C25A3"/>
    <w:rsid w:val="006C4270"/>
    <w:rsid w:val="006C5978"/>
    <w:rsid w:val="006C5AB7"/>
    <w:rsid w:val="006C7769"/>
    <w:rsid w:val="006D02C5"/>
    <w:rsid w:val="006D1ADD"/>
    <w:rsid w:val="006D250A"/>
    <w:rsid w:val="006D4C6E"/>
    <w:rsid w:val="006D4CCE"/>
    <w:rsid w:val="006D4F89"/>
    <w:rsid w:val="006D6C1C"/>
    <w:rsid w:val="006E00C1"/>
    <w:rsid w:val="006E021F"/>
    <w:rsid w:val="006E06D0"/>
    <w:rsid w:val="006E1306"/>
    <w:rsid w:val="006E4869"/>
    <w:rsid w:val="006E6DC3"/>
    <w:rsid w:val="006F255D"/>
    <w:rsid w:val="006F30CA"/>
    <w:rsid w:val="006F3763"/>
    <w:rsid w:val="006F4089"/>
    <w:rsid w:val="006F6D55"/>
    <w:rsid w:val="006F7941"/>
    <w:rsid w:val="0070109E"/>
    <w:rsid w:val="00701500"/>
    <w:rsid w:val="00702221"/>
    <w:rsid w:val="007034C2"/>
    <w:rsid w:val="00703580"/>
    <w:rsid w:val="00706AF4"/>
    <w:rsid w:val="00714016"/>
    <w:rsid w:val="007210E5"/>
    <w:rsid w:val="00721B11"/>
    <w:rsid w:val="00721D09"/>
    <w:rsid w:val="00723A1B"/>
    <w:rsid w:val="00726F89"/>
    <w:rsid w:val="0072719C"/>
    <w:rsid w:val="0072760E"/>
    <w:rsid w:val="00731079"/>
    <w:rsid w:val="00731F6A"/>
    <w:rsid w:val="0073277C"/>
    <w:rsid w:val="00733AEE"/>
    <w:rsid w:val="00734EE9"/>
    <w:rsid w:val="00736695"/>
    <w:rsid w:val="007404A0"/>
    <w:rsid w:val="00740916"/>
    <w:rsid w:val="00740E81"/>
    <w:rsid w:val="0074707E"/>
    <w:rsid w:val="00751E5B"/>
    <w:rsid w:val="007534D1"/>
    <w:rsid w:val="00756DF3"/>
    <w:rsid w:val="007573C7"/>
    <w:rsid w:val="0076080B"/>
    <w:rsid w:val="007608ED"/>
    <w:rsid w:val="00761BB0"/>
    <w:rsid w:val="00765083"/>
    <w:rsid w:val="00766D9E"/>
    <w:rsid w:val="0077116A"/>
    <w:rsid w:val="00771B7D"/>
    <w:rsid w:val="00772CBA"/>
    <w:rsid w:val="00777338"/>
    <w:rsid w:val="007855E3"/>
    <w:rsid w:val="00786AD2"/>
    <w:rsid w:val="0078729C"/>
    <w:rsid w:val="00794161"/>
    <w:rsid w:val="00797414"/>
    <w:rsid w:val="007A0C38"/>
    <w:rsid w:val="007A3F51"/>
    <w:rsid w:val="007A4418"/>
    <w:rsid w:val="007A65AC"/>
    <w:rsid w:val="007A7A9E"/>
    <w:rsid w:val="007B2F6F"/>
    <w:rsid w:val="007B5E83"/>
    <w:rsid w:val="007C0515"/>
    <w:rsid w:val="007C0E21"/>
    <w:rsid w:val="007C1D77"/>
    <w:rsid w:val="007C3646"/>
    <w:rsid w:val="007C372F"/>
    <w:rsid w:val="007C5057"/>
    <w:rsid w:val="007D00E8"/>
    <w:rsid w:val="007D107D"/>
    <w:rsid w:val="007D174D"/>
    <w:rsid w:val="007D2297"/>
    <w:rsid w:val="007D540E"/>
    <w:rsid w:val="007D6279"/>
    <w:rsid w:val="007E1C26"/>
    <w:rsid w:val="007E1D00"/>
    <w:rsid w:val="007E251F"/>
    <w:rsid w:val="007E4F4A"/>
    <w:rsid w:val="007E51C2"/>
    <w:rsid w:val="007E5855"/>
    <w:rsid w:val="007E5E70"/>
    <w:rsid w:val="007F0224"/>
    <w:rsid w:val="007F1737"/>
    <w:rsid w:val="007F328A"/>
    <w:rsid w:val="007F3351"/>
    <w:rsid w:val="007F4D5D"/>
    <w:rsid w:val="007F4D76"/>
    <w:rsid w:val="00800464"/>
    <w:rsid w:val="00806D0E"/>
    <w:rsid w:val="0081084B"/>
    <w:rsid w:val="00810AA4"/>
    <w:rsid w:val="00811B5E"/>
    <w:rsid w:val="00812221"/>
    <w:rsid w:val="0081404F"/>
    <w:rsid w:val="00815850"/>
    <w:rsid w:val="00816017"/>
    <w:rsid w:val="00823CE4"/>
    <w:rsid w:val="0082610F"/>
    <w:rsid w:val="008261E2"/>
    <w:rsid w:val="008267AA"/>
    <w:rsid w:val="008303CE"/>
    <w:rsid w:val="00830482"/>
    <w:rsid w:val="00831978"/>
    <w:rsid w:val="0083370D"/>
    <w:rsid w:val="008345B5"/>
    <w:rsid w:val="0083587A"/>
    <w:rsid w:val="00840CE4"/>
    <w:rsid w:val="008414C6"/>
    <w:rsid w:val="00843438"/>
    <w:rsid w:val="008439FF"/>
    <w:rsid w:val="00843E20"/>
    <w:rsid w:val="00845D41"/>
    <w:rsid w:val="008460B7"/>
    <w:rsid w:val="00850560"/>
    <w:rsid w:val="008513D6"/>
    <w:rsid w:val="008515B9"/>
    <w:rsid w:val="00852DF4"/>
    <w:rsid w:val="00854CE0"/>
    <w:rsid w:val="00861E2B"/>
    <w:rsid w:val="00862A34"/>
    <w:rsid w:val="0086373D"/>
    <w:rsid w:val="008647B0"/>
    <w:rsid w:val="0086684E"/>
    <w:rsid w:val="00867670"/>
    <w:rsid w:val="008710D2"/>
    <w:rsid w:val="0087640A"/>
    <w:rsid w:val="00881547"/>
    <w:rsid w:val="00882F04"/>
    <w:rsid w:val="00884A8E"/>
    <w:rsid w:val="00887504"/>
    <w:rsid w:val="00891A2B"/>
    <w:rsid w:val="008932D8"/>
    <w:rsid w:val="00895D44"/>
    <w:rsid w:val="00896ACC"/>
    <w:rsid w:val="008A0255"/>
    <w:rsid w:val="008A483E"/>
    <w:rsid w:val="008A543C"/>
    <w:rsid w:val="008A56C0"/>
    <w:rsid w:val="008A5F87"/>
    <w:rsid w:val="008B15C4"/>
    <w:rsid w:val="008B511A"/>
    <w:rsid w:val="008B7723"/>
    <w:rsid w:val="008B7834"/>
    <w:rsid w:val="008C1EA0"/>
    <w:rsid w:val="008D2341"/>
    <w:rsid w:val="008D54DB"/>
    <w:rsid w:val="008D7F4A"/>
    <w:rsid w:val="008E0291"/>
    <w:rsid w:val="008E0925"/>
    <w:rsid w:val="008E156B"/>
    <w:rsid w:val="008E1BC5"/>
    <w:rsid w:val="008E3B32"/>
    <w:rsid w:val="008E5B6B"/>
    <w:rsid w:val="008E60C5"/>
    <w:rsid w:val="008E7615"/>
    <w:rsid w:val="008F1704"/>
    <w:rsid w:val="008F1B0E"/>
    <w:rsid w:val="008F251F"/>
    <w:rsid w:val="008F35D2"/>
    <w:rsid w:val="008F6232"/>
    <w:rsid w:val="008F69EA"/>
    <w:rsid w:val="008F6F4B"/>
    <w:rsid w:val="009000B8"/>
    <w:rsid w:val="009009EC"/>
    <w:rsid w:val="00902089"/>
    <w:rsid w:val="00902242"/>
    <w:rsid w:val="009030A0"/>
    <w:rsid w:val="009062F5"/>
    <w:rsid w:val="00906873"/>
    <w:rsid w:val="00907851"/>
    <w:rsid w:val="00907DB9"/>
    <w:rsid w:val="0091125F"/>
    <w:rsid w:val="009118A1"/>
    <w:rsid w:val="00911E75"/>
    <w:rsid w:val="00913ACF"/>
    <w:rsid w:val="00915CA7"/>
    <w:rsid w:val="00916467"/>
    <w:rsid w:val="009171E4"/>
    <w:rsid w:val="00917BF8"/>
    <w:rsid w:val="00922B39"/>
    <w:rsid w:val="00926E90"/>
    <w:rsid w:val="00927B44"/>
    <w:rsid w:val="0093215A"/>
    <w:rsid w:val="0093222C"/>
    <w:rsid w:val="00932ECE"/>
    <w:rsid w:val="00935B41"/>
    <w:rsid w:val="009417FD"/>
    <w:rsid w:val="00942F62"/>
    <w:rsid w:val="00943FBB"/>
    <w:rsid w:val="009441C7"/>
    <w:rsid w:val="0094527F"/>
    <w:rsid w:val="0094598E"/>
    <w:rsid w:val="00945BBE"/>
    <w:rsid w:val="009506E7"/>
    <w:rsid w:val="00952ED1"/>
    <w:rsid w:val="00953B40"/>
    <w:rsid w:val="00953BE2"/>
    <w:rsid w:val="00954EB7"/>
    <w:rsid w:val="00955CA4"/>
    <w:rsid w:val="0096087E"/>
    <w:rsid w:val="00963D4E"/>
    <w:rsid w:val="009644E4"/>
    <w:rsid w:val="00964B5A"/>
    <w:rsid w:val="00965840"/>
    <w:rsid w:val="00967E93"/>
    <w:rsid w:val="00970FDC"/>
    <w:rsid w:val="00972C61"/>
    <w:rsid w:val="00973AED"/>
    <w:rsid w:val="009745FF"/>
    <w:rsid w:val="009810C3"/>
    <w:rsid w:val="00981559"/>
    <w:rsid w:val="009833F8"/>
    <w:rsid w:val="0098373E"/>
    <w:rsid w:val="00985A56"/>
    <w:rsid w:val="009861AC"/>
    <w:rsid w:val="00987D1C"/>
    <w:rsid w:val="0099057F"/>
    <w:rsid w:val="009920F7"/>
    <w:rsid w:val="00992196"/>
    <w:rsid w:val="00995EC7"/>
    <w:rsid w:val="00996C12"/>
    <w:rsid w:val="009A0918"/>
    <w:rsid w:val="009A358D"/>
    <w:rsid w:val="009A66A4"/>
    <w:rsid w:val="009A6C13"/>
    <w:rsid w:val="009A7E00"/>
    <w:rsid w:val="009A7FA8"/>
    <w:rsid w:val="009B033B"/>
    <w:rsid w:val="009B4221"/>
    <w:rsid w:val="009B45CA"/>
    <w:rsid w:val="009B4BF5"/>
    <w:rsid w:val="009B53EF"/>
    <w:rsid w:val="009B619E"/>
    <w:rsid w:val="009B6AA1"/>
    <w:rsid w:val="009C0659"/>
    <w:rsid w:val="009C065F"/>
    <w:rsid w:val="009C108B"/>
    <w:rsid w:val="009C2836"/>
    <w:rsid w:val="009C57CB"/>
    <w:rsid w:val="009D22D0"/>
    <w:rsid w:val="009D29D5"/>
    <w:rsid w:val="009D45CA"/>
    <w:rsid w:val="009D4F99"/>
    <w:rsid w:val="009E34B9"/>
    <w:rsid w:val="009E609E"/>
    <w:rsid w:val="009F56E6"/>
    <w:rsid w:val="009F67E9"/>
    <w:rsid w:val="00A01279"/>
    <w:rsid w:val="00A03BEB"/>
    <w:rsid w:val="00A04F40"/>
    <w:rsid w:val="00A059BB"/>
    <w:rsid w:val="00A110B8"/>
    <w:rsid w:val="00A117AA"/>
    <w:rsid w:val="00A11CAF"/>
    <w:rsid w:val="00A11F3D"/>
    <w:rsid w:val="00A13491"/>
    <w:rsid w:val="00A14564"/>
    <w:rsid w:val="00A15B32"/>
    <w:rsid w:val="00A1697B"/>
    <w:rsid w:val="00A17A61"/>
    <w:rsid w:val="00A2121F"/>
    <w:rsid w:val="00A2195D"/>
    <w:rsid w:val="00A25BFD"/>
    <w:rsid w:val="00A26313"/>
    <w:rsid w:val="00A278E9"/>
    <w:rsid w:val="00A3070F"/>
    <w:rsid w:val="00A311D5"/>
    <w:rsid w:val="00A31C1E"/>
    <w:rsid w:val="00A332DF"/>
    <w:rsid w:val="00A3696A"/>
    <w:rsid w:val="00A45C5C"/>
    <w:rsid w:val="00A4642E"/>
    <w:rsid w:val="00A476C2"/>
    <w:rsid w:val="00A47FA4"/>
    <w:rsid w:val="00A511F7"/>
    <w:rsid w:val="00A52F57"/>
    <w:rsid w:val="00A54191"/>
    <w:rsid w:val="00A54624"/>
    <w:rsid w:val="00A55F1D"/>
    <w:rsid w:val="00A579A3"/>
    <w:rsid w:val="00A603DA"/>
    <w:rsid w:val="00A61695"/>
    <w:rsid w:val="00A67985"/>
    <w:rsid w:val="00A7122E"/>
    <w:rsid w:val="00A71BFD"/>
    <w:rsid w:val="00A730B5"/>
    <w:rsid w:val="00A735EA"/>
    <w:rsid w:val="00A73A4F"/>
    <w:rsid w:val="00A748FC"/>
    <w:rsid w:val="00A74B57"/>
    <w:rsid w:val="00A74B6D"/>
    <w:rsid w:val="00A75688"/>
    <w:rsid w:val="00A77C22"/>
    <w:rsid w:val="00A80CEF"/>
    <w:rsid w:val="00A8736B"/>
    <w:rsid w:val="00A9204B"/>
    <w:rsid w:val="00A93B51"/>
    <w:rsid w:val="00A94618"/>
    <w:rsid w:val="00A948BE"/>
    <w:rsid w:val="00AA06C6"/>
    <w:rsid w:val="00AA21D9"/>
    <w:rsid w:val="00AA224A"/>
    <w:rsid w:val="00AA4981"/>
    <w:rsid w:val="00AB15B7"/>
    <w:rsid w:val="00AB20AA"/>
    <w:rsid w:val="00AB4C4E"/>
    <w:rsid w:val="00AB629E"/>
    <w:rsid w:val="00AB7CD8"/>
    <w:rsid w:val="00AC7DF8"/>
    <w:rsid w:val="00AD0EB6"/>
    <w:rsid w:val="00AD109A"/>
    <w:rsid w:val="00AD6560"/>
    <w:rsid w:val="00AD7F36"/>
    <w:rsid w:val="00AE30FE"/>
    <w:rsid w:val="00AE3576"/>
    <w:rsid w:val="00AE3EDF"/>
    <w:rsid w:val="00AE41E4"/>
    <w:rsid w:val="00AE51D1"/>
    <w:rsid w:val="00AE7A62"/>
    <w:rsid w:val="00AF0719"/>
    <w:rsid w:val="00AF6421"/>
    <w:rsid w:val="00AF66BA"/>
    <w:rsid w:val="00AF6C00"/>
    <w:rsid w:val="00B01B0B"/>
    <w:rsid w:val="00B01C6A"/>
    <w:rsid w:val="00B029EA"/>
    <w:rsid w:val="00B033AB"/>
    <w:rsid w:val="00B04A25"/>
    <w:rsid w:val="00B0659F"/>
    <w:rsid w:val="00B0777C"/>
    <w:rsid w:val="00B10B7F"/>
    <w:rsid w:val="00B115CF"/>
    <w:rsid w:val="00B15F9D"/>
    <w:rsid w:val="00B16E24"/>
    <w:rsid w:val="00B232F0"/>
    <w:rsid w:val="00B25A87"/>
    <w:rsid w:val="00B30B1B"/>
    <w:rsid w:val="00B30B8A"/>
    <w:rsid w:val="00B314C4"/>
    <w:rsid w:val="00B36FA9"/>
    <w:rsid w:val="00B37F65"/>
    <w:rsid w:val="00B40977"/>
    <w:rsid w:val="00B40B65"/>
    <w:rsid w:val="00B42803"/>
    <w:rsid w:val="00B42A5E"/>
    <w:rsid w:val="00B4330F"/>
    <w:rsid w:val="00B43D61"/>
    <w:rsid w:val="00B43DC3"/>
    <w:rsid w:val="00B45F09"/>
    <w:rsid w:val="00B46087"/>
    <w:rsid w:val="00B46881"/>
    <w:rsid w:val="00B477C6"/>
    <w:rsid w:val="00B52482"/>
    <w:rsid w:val="00B526F8"/>
    <w:rsid w:val="00B53FCB"/>
    <w:rsid w:val="00B567C9"/>
    <w:rsid w:val="00B57B88"/>
    <w:rsid w:val="00B605B3"/>
    <w:rsid w:val="00B6160D"/>
    <w:rsid w:val="00B64E60"/>
    <w:rsid w:val="00B65B66"/>
    <w:rsid w:val="00B67A67"/>
    <w:rsid w:val="00B70ACD"/>
    <w:rsid w:val="00B7430E"/>
    <w:rsid w:val="00B75399"/>
    <w:rsid w:val="00B75FD4"/>
    <w:rsid w:val="00B77205"/>
    <w:rsid w:val="00B812FC"/>
    <w:rsid w:val="00B862C4"/>
    <w:rsid w:val="00B86D21"/>
    <w:rsid w:val="00B94BD3"/>
    <w:rsid w:val="00BA4759"/>
    <w:rsid w:val="00BA4EBC"/>
    <w:rsid w:val="00BA79ED"/>
    <w:rsid w:val="00BB0CCF"/>
    <w:rsid w:val="00BB1757"/>
    <w:rsid w:val="00BB179D"/>
    <w:rsid w:val="00BB73FD"/>
    <w:rsid w:val="00BC1295"/>
    <w:rsid w:val="00BC3097"/>
    <w:rsid w:val="00BC36C0"/>
    <w:rsid w:val="00BC386E"/>
    <w:rsid w:val="00BC3DE9"/>
    <w:rsid w:val="00BC5D8D"/>
    <w:rsid w:val="00BC6012"/>
    <w:rsid w:val="00BC7855"/>
    <w:rsid w:val="00BD0027"/>
    <w:rsid w:val="00BD1032"/>
    <w:rsid w:val="00BD2E30"/>
    <w:rsid w:val="00BD5C8F"/>
    <w:rsid w:val="00BE107C"/>
    <w:rsid w:val="00BE27E0"/>
    <w:rsid w:val="00BE34FA"/>
    <w:rsid w:val="00BE3BF7"/>
    <w:rsid w:val="00BE3CCC"/>
    <w:rsid w:val="00BE67D0"/>
    <w:rsid w:val="00BF0044"/>
    <w:rsid w:val="00BF040C"/>
    <w:rsid w:val="00BF238F"/>
    <w:rsid w:val="00BF372C"/>
    <w:rsid w:val="00BF603D"/>
    <w:rsid w:val="00BF6304"/>
    <w:rsid w:val="00BF7340"/>
    <w:rsid w:val="00C00957"/>
    <w:rsid w:val="00C00B2A"/>
    <w:rsid w:val="00C02ADB"/>
    <w:rsid w:val="00C0566A"/>
    <w:rsid w:val="00C06935"/>
    <w:rsid w:val="00C076D5"/>
    <w:rsid w:val="00C11B33"/>
    <w:rsid w:val="00C13D30"/>
    <w:rsid w:val="00C156B6"/>
    <w:rsid w:val="00C2061A"/>
    <w:rsid w:val="00C20C78"/>
    <w:rsid w:val="00C20CD0"/>
    <w:rsid w:val="00C22505"/>
    <w:rsid w:val="00C22EC1"/>
    <w:rsid w:val="00C27A60"/>
    <w:rsid w:val="00C30603"/>
    <w:rsid w:val="00C32B53"/>
    <w:rsid w:val="00C32F88"/>
    <w:rsid w:val="00C33DD0"/>
    <w:rsid w:val="00C366CF"/>
    <w:rsid w:val="00C40530"/>
    <w:rsid w:val="00C41C91"/>
    <w:rsid w:val="00C44522"/>
    <w:rsid w:val="00C44E41"/>
    <w:rsid w:val="00C45970"/>
    <w:rsid w:val="00C45EC5"/>
    <w:rsid w:val="00C468AD"/>
    <w:rsid w:val="00C52F97"/>
    <w:rsid w:val="00C55795"/>
    <w:rsid w:val="00C55CD5"/>
    <w:rsid w:val="00C57B48"/>
    <w:rsid w:val="00C61752"/>
    <w:rsid w:val="00C62608"/>
    <w:rsid w:val="00C62C38"/>
    <w:rsid w:val="00C643BD"/>
    <w:rsid w:val="00C65DAB"/>
    <w:rsid w:val="00C65DB8"/>
    <w:rsid w:val="00C66D76"/>
    <w:rsid w:val="00C70B66"/>
    <w:rsid w:val="00C71473"/>
    <w:rsid w:val="00C716C9"/>
    <w:rsid w:val="00C75A40"/>
    <w:rsid w:val="00C77C65"/>
    <w:rsid w:val="00C80648"/>
    <w:rsid w:val="00C84BE2"/>
    <w:rsid w:val="00C8572C"/>
    <w:rsid w:val="00C877D7"/>
    <w:rsid w:val="00C91854"/>
    <w:rsid w:val="00C93BB6"/>
    <w:rsid w:val="00C93C75"/>
    <w:rsid w:val="00CA416B"/>
    <w:rsid w:val="00CA6894"/>
    <w:rsid w:val="00CA6914"/>
    <w:rsid w:val="00CC14F6"/>
    <w:rsid w:val="00CC341C"/>
    <w:rsid w:val="00CC35FF"/>
    <w:rsid w:val="00CC46FA"/>
    <w:rsid w:val="00CC57C7"/>
    <w:rsid w:val="00CC5F34"/>
    <w:rsid w:val="00CD04B9"/>
    <w:rsid w:val="00CD575D"/>
    <w:rsid w:val="00CD7BA5"/>
    <w:rsid w:val="00CD7F43"/>
    <w:rsid w:val="00CE1DC6"/>
    <w:rsid w:val="00CE1ED2"/>
    <w:rsid w:val="00CE21D9"/>
    <w:rsid w:val="00CE35E2"/>
    <w:rsid w:val="00CE3B62"/>
    <w:rsid w:val="00CE7370"/>
    <w:rsid w:val="00CE764C"/>
    <w:rsid w:val="00CF0379"/>
    <w:rsid w:val="00CF3B27"/>
    <w:rsid w:val="00CF433F"/>
    <w:rsid w:val="00D00355"/>
    <w:rsid w:val="00D0385E"/>
    <w:rsid w:val="00D06920"/>
    <w:rsid w:val="00D07AA1"/>
    <w:rsid w:val="00D07BAA"/>
    <w:rsid w:val="00D1575F"/>
    <w:rsid w:val="00D26BC5"/>
    <w:rsid w:val="00D26C0F"/>
    <w:rsid w:val="00D26EA0"/>
    <w:rsid w:val="00D27753"/>
    <w:rsid w:val="00D31825"/>
    <w:rsid w:val="00D31B09"/>
    <w:rsid w:val="00D34236"/>
    <w:rsid w:val="00D352DD"/>
    <w:rsid w:val="00D37812"/>
    <w:rsid w:val="00D37DDE"/>
    <w:rsid w:val="00D37F6A"/>
    <w:rsid w:val="00D4089B"/>
    <w:rsid w:val="00D45643"/>
    <w:rsid w:val="00D5503A"/>
    <w:rsid w:val="00D564D5"/>
    <w:rsid w:val="00D63222"/>
    <w:rsid w:val="00D63F12"/>
    <w:rsid w:val="00D640D0"/>
    <w:rsid w:val="00D64B55"/>
    <w:rsid w:val="00D65ABB"/>
    <w:rsid w:val="00D6719F"/>
    <w:rsid w:val="00D67F68"/>
    <w:rsid w:val="00D73787"/>
    <w:rsid w:val="00D73934"/>
    <w:rsid w:val="00D73B05"/>
    <w:rsid w:val="00D776F9"/>
    <w:rsid w:val="00D80D80"/>
    <w:rsid w:val="00D81709"/>
    <w:rsid w:val="00D8274D"/>
    <w:rsid w:val="00D83B37"/>
    <w:rsid w:val="00D84DF3"/>
    <w:rsid w:val="00D84FF1"/>
    <w:rsid w:val="00D86F80"/>
    <w:rsid w:val="00D8728F"/>
    <w:rsid w:val="00D92ECC"/>
    <w:rsid w:val="00D93199"/>
    <w:rsid w:val="00D9409C"/>
    <w:rsid w:val="00D941FD"/>
    <w:rsid w:val="00D945FA"/>
    <w:rsid w:val="00DA100A"/>
    <w:rsid w:val="00DA4631"/>
    <w:rsid w:val="00DA6AC4"/>
    <w:rsid w:val="00DB0300"/>
    <w:rsid w:val="00DB1740"/>
    <w:rsid w:val="00DB3A81"/>
    <w:rsid w:val="00DB6A92"/>
    <w:rsid w:val="00DC2BA2"/>
    <w:rsid w:val="00DC3169"/>
    <w:rsid w:val="00DC3E8C"/>
    <w:rsid w:val="00DC3FBC"/>
    <w:rsid w:val="00DC5FB4"/>
    <w:rsid w:val="00DC7058"/>
    <w:rsid w:val="00DD15E3"/>
    <w:rsid w:val="00DD2E9A"/>
    <w:rsid w:val="00DD5A05"/>
    <w:rsid w:val="00DD5AAC"/>
    <w:rsid w:val="00DD6A17"/>
    <w:rsid w:val="00DD6CFB"/>
    <w:rsid w:val="00DE4C26"/>
    <w:rsid w:val="00DE5277"/>
    <w:rsid w:val="00DE570A"/>
    <w:rsid w:val="00DE6AA3"/>
    <w:rsid w:val="00DF1EF7"/>
    <w:rsid w:val="00DF3AEB"/>
    <w:rsid w:val="00DF3CFA"/>
    <w:rsid w:val="00DF3ED5"/>
    <w:rsid w:val="00DF5532"/>
    <w:rsid w:val="00DF69CC"/>
    <w:rsid w:val="00E01792"/>
    <w:rsid w:val="00E026C7"/>
    <w:rsid w:val="00E0315F"/>
    <w:rsid w:val="00E045D2"/>
    <w:rsid w:val="00E134A3"/>
    <w:rsid w:val="00E1564D"/>
    <w:rsid w:val="00E16C3C"/>
    <w:rsid w:val="00E204E8"/>
    <w:rsid w:val="00E21FBA"/>
    <w:rsid w:val="00E2245C"/>
    <w:rsid w:val="00E2276C"/>
    <w:rsid w:val="00E229DE"/>
    <w:rsid w:val="00E24313"/>
    <w:rsid w:val="00E244FE"/>
    <w:rsid w:val="00E263F7"/>
    <w:rsid w:val="00E2797E"/>
    <w:rsid w:val="00E33C96"/>
    <w:rsid w:val="00E349B5"/>
    <w:rsid w:val="00E372CB"/>
    <w:rsid w:val="00E40037"/>
    <w:rsid w:val="00E40BBC"/>
    <w:rsid w:val="00E450D4"/>
    <w:rsid w:val="00E4570F"/>
    <w:rsid w:val="00E45CEE"/>
    <w:rsid w:val="00E461A1"/>
    <w:rsid w:val="00E46766"/>
    <w:rsid w:val="00E524DC"/>
    <w:rsid w:val="00E52B8D"/>
    <w:rsid w:val="00E54A6B"/>
    <w:rsid w:val="00E55E2C"/>
    <w:rsid w:val="00E61879"/>
    <w:rsid w:val="00E61E84"/>
    <w:rsid w:val="00E63242"/>
    <w:rsid w:val="00E63376"/>
    <w:rsid w:val="00E64100"/>
    <w:rsid w:val="00E6411F"/>
    <w:rsid w:val="00E7434D"/>
    <w:rsid w:val="00E76BB5"/>
    <w:rsid w:val="00E775F4"/>
    <w:rsid w:val="00E8234F"/>
    <w:rsid w:val="00E82742"/>
    <w:rsid w:val="00E83D35"/>
    <w:rsid w:val="00E87AD4"/>
    <w:rsid w:val="00E87C69"/>
    <w:rsid w:val="00E87C84"/>
    <w:rsid w:val="00E9049E"/>
    <w:rsid w:val="00E94B41"/>
    <w:rsid w:val="00E9736B"/>
    <w:rsid w:val="00EA1222"/>
    <w:rsid w:val="00EA1D00"/>
    <w:rsid w:val="00EA4E8A"/>
    <w:rsid w:val="00EA5A2C"/>
    <w:rsid w:val="00EB0527"/>
    <w:rsid w:val="00EB1450"/>
    <w:rsid w:val="00EB2C09"/>
    <w:rsid w:val="00EB6A11"/>
    <w:rsid w:val="00EB7126"/>
    <w:rsid w:val="00EC0560"/>
    <w:rsid w:val="00EC0DE8"/>
    <w:rsid w:val="00EC1C6F"/>
    <w:rsid w:val="00EC2217"/>
    <w:rsid w:val="00EC320F"/>
    <w:rsid w:val="00EC3FA2"/>
    <w:rsid w:val="00EC7898"/>
    <w:rsid w:val="00ED1534"/>
    <w:rsid w:val="00ED5384"/>
    <w:rsid w:val="00EE0272"/>
    <w:rsid w:val="00EE0DC7"/>
    <w:rsid w:val="00EE0F0F"/>
    <w:rsid w:val="00EE16B0"/>
    <w:rsid w:val="00EE1CC0"/>
    <w:rsid w:val="00EE4A8B"/>
    <w:rsid w:val="00EE639F"/>
    <w:rsid w:val="00EE6A0A"/>
    <w:rsid w:val="00EE794A"/>
    <w:rsid w:val="00EF0FA1"/>
    <w:rsid w:val="00EF2399"/>
    <w:rsid w:val="00EF3418"/>
    <w:rsid w:val="00EF688A"/>
    <w:rsid w:val="00F00D28"/>
    <w:rsid w:val="00F039A4"/>
    <w:rsid w:val="00F04C80"/>
    <w:rsid w:val="00F050BF"/>
    <w:rsid w:val="00F100BE"/>
    <w:rsid w:val="00F11B04"/>
    <w:rsid w:val="00F13213"/>
    <w:rsid w:val="00F20398"/>
    <w:rsid w:val="00F20CD5"/>
    <w:rsid w:val="00F24434"/>
    <w:rsid w:val="00F2486F"/>
    <w:rsid w:val="00F262E5"/>
    <w:rsid w:val="00F269B1"/>
    <w:rsid w:val="00F27197"/>
    <w:rsid w:val="00F27B9B"/>
    <w:rsid w:val="00F306BC"/>
    <w:rsid w:val="00F335F2"/>
    <w:rsid w:val="00F34929"/>
    <w:rsid w:val="00F35EC0"/>
    <w:rsid w:val="00F40847"/>
    <w:rsid w:val="00F423D0"/>
    <w:rsid w:val="00F44D2F"/>
    <w:rsid w:val="00F46215"/>
    <w:rsid w:val="00F47986"/>
    <w:rsid w:val="00F50560"/>
    <w:rsid w:val="00F5111F"/>
    <w:rsid w:val="00F51962"/>
    <w:rsid w:val="00F51BD7"/>
    <w:rsid w:val="00F55619"/>
    <w:rsid w:val="00F56365"/>
    <w:rsid w:val="00F568E5"/>
    <w:rsid w:val="00F61DEB"/>
    <w:rsid w:val="00F64CC5"/>
    <w:rsid w:val="00F655CC"/>
    <w:rsid w:val="00F708E3"/>
    <w:rsid w:val="00F72D75"/>
    <w:rsid w:val="00F72F7B"/>
    <w:rsid w:val="00F73ED8"/>
    <w:rsid w:val="00F7606A"/>
    <w:rsid w:val="00F77769"/>
    <w:rsid w:val="00F8454C"/>
    <w:rsid w:val="00F857CB"/>
    <w:rsid w:val="00F85FFC"/>
    <w:rsid w:val="00F87AB1"/>
    <w:rsid w:val="00F902DA"/>
    <w:rsid w:val="00F90A95"/>
    <w:rsid w:val="00F92629"/>
    <w:rsid w:val="00F944D4"/>
    <w:rsid w:val="00F9717E"/>
    <w:rsid w:val="00FA3098"/>
    <w:rsid w:val="00FA4451"/>
    <w:rsid w:val="00FA44D7"/>
    <w:rsid w:val="00FA4C82"/>
    <w:rsid w:val="00FA5DA1"/>
    <w:rsid w:val="00FA6074"/>
    <w:rsid w:val="00FA61ED"/>
    <w:rsid w:val="00FA62D4"/>
    <w:rsid w:val="00FA644A"/>
    <w:rsid w:val="00FB04DB"/>
    <w:rsid w:val="00FB1FD5"/>
    <w:rsid w:val="00FB4BD4"/>
    <w:rsid w:val="00FB4EA2"/>
    <w:rsid w:val="00FB7649"/>
    <w:rsid w:val="00FC403C"/>
    <w:rsid w:val="00FC4309"/>
    <w:rsid w:val="00FC4DAF"/>
    <w:rsid w:val="00FC6341"/>
    <w:rsid w:val="00FC65ED"/>
    <w:rsid w:val="00FC72EC"/>
    <w:rsid w:val="00FD03A1"/>
    <w:rsid w:val="00FD04DE"/>
    <w:rsid w:val="00FD1CD5"/>
    <w:rsid w:val="00FD511B"/>
    <w:rsid w:val="00FD5C08"/>
    <w:rsid w:val="00FD5EDA"/>
    <w:rsid w:val="00FE1E37"/>
    <w:rsid w:val="00FE42F4"/>
    <w:rsid w:val="00FE69F4"/>
    <w:rsid w:val="00FE75D3"/>
    <w:rsid w:val="00FF054E"/>
    <w:rsid w:val="00FF0703"/>
    <w:rsid w:val="00FF2426"/>
    <w:rsid w:val="00FF4247"/>
    <w:rsid w:val="00FF6C35"/>
    <w:rsid w:val="00FF7D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2C0653"/>
  <w15:docId w15:val="{0F20E5D4-C324-4EED-B92D-C46494B7E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1B11"/>
    <w:pPr>
      <w:jc w:val="both"/>
    </w:pPr>
    <w:rPr>
      <w:rFonts w:ascii="Arial" w:hAnsi="Arial"/>
      <w:szCs w:val="24"/>
    </w:rPr>
  </w:style>
  <w:style w:type="paragraph" w:styleId="Heading1">
    <w:name w:val="heading 1"/>
    <w:basedOn w:val="Normal"/>
    <w:next w:val="Normal"/>
    <w:qFormat/>
    <w:rsid w:val="002C7BBB"/>
    <w:pPr>
      <w:keepNext/>
      <w:spacing w:before="240"/>
      <w:outlineLvl w:val="0"/>
    </w:pPr>
    <w:rPr>
      <w:rFonts w:cs="Arial"/>
      <w:b/>
      <w:szCs w:val="20"/>
    </w:rPr>
  </w:style>
  <w:style w:type="paragraph" w:styleId="Heading2">
    <w:name w:val="heading 2"/>
    <w:basedOn w:val="Normal"/>
    <w:next w:val="Normal"/>
    <w:qFormat/>
    <w:rsid w:val="002C7BBB"/>
    <w:pPr>
      <w:keepNext/>
      <w:spacing w:before="240"/>
      <w:outlineLvl w:val="1"/>
    </w:pPr>
    <w:rPr>
      <w:rFonts w:cs="Arial"/>
      <w:b/>
      <w:szCs w:val="20"/>
      <w:u w:val="single"/>
    </w:rPr>
  </w:style>
  <w:style w:type="paragraph" w:styleId="Heading3">
    <w:name w:val="heading 3"/>
    <w:basedOn w:val="Normal"/>
    <w:next w:val="Normal"/>
    <w:qFormat/>
    <w:rsid w:val="002C7BBB"/>
    <w:pPr>
      <w:keepNext/>
      <w:spacing w:before="240" w:after="60"/>
      <w:outlineLvl w:val="2"/>
    </w:pPr>
    <w:rPr>
      <w:rFonts w:cs="Arial"/>
      <w:b/>
      <w:bCs/>
      <w:sz w:val="26"/>
      <w:szCs w:val="26"/>
    </w:rPr>
  </w:style>
  <w:style w:type="paragraph" w:styleId="Heading4">
    <w:name w:val="heading 4"/>
    <w:basedOn w:val="Normal"/>
    <w:next w:val="Normal"/>
    <w:qFormat/>
    <w:rsid w:val="002C7BBB"/>
    <w:pPr>
      <w:keepNext/>
      <w:spacing w:before="240" w:after="60"/>
      <w:outlineLvl w:val="3"/>
    </w:pPr>
    <w:rPr>
      <w:b/>
      <w:bCs/>
      <w:sz w:val="28"/>
      <w:szCs w:val="28"/>
    </w:rPr>
  </w:style>
  <w:style w:type="paragraph" w:styleId="Heading5">
    <w:name w:val="heading 5"/>
    <w:basedOn w:val="Normal"/>
    <w:next w:val="Normal"/>
    <w:qFormat/>
    <w:rsid w:val="002C7BBB"/>
    <w:pPr>
      <w:spacing w:before="240" w:after="60"/>
      <w:outlineLvl w:val="4"/>
    </w:pPr>
    <w:rPr>
      <w:b/>
      <w:bCs/>
      <w:i/>
      <w:iCs/>
      <w:sz w:val="26"/>
      <w:szCs w:val="26"/>
    </w:rPr>
  </w:style>
  <w:style w:type="paragraph" w:styleId="Heading6">
    <w:name w:val="heading 6"/>
    <w:basedOn w:val="Normal"/>
    <w:next w:val="Normal"/>
    <w:qFormat/>
    <w:rsid w:val="002C7BBB"/>
    <w:pPr>
      <w:spacing w:before="240" w:after="60"/>
      <w:outlineLvl w:val="5"/>
    </w:pPr>
    <w:rPr>
      <w:b/>
      <w:bCs/>
      <w:sz w:val="22"/>
      <w:szCs w:val="22"/>
    </w:rPr>
  </w:style>
  <w:style w:type="paragraph" w:styleId="Heading7">
    <w:name w:val="heading 7"/>
    <w:basedOn w:val="Normal"/>
    <w:next w:val="Normal"/>
    <w:qFormat/>
    <w:rsid w:val="002C7BBB"/>
    <w:pPr>
      <w:spacing w:before="240" w:after="60"/>
      <w:outlineLvl w:val="6"/>
    </w:pPr>
  </w:style>
  <w:style w:type="paragraph" w:styleId="Heading8">
    <w:name w:val="heading 8"/>
    <w:basedOn w:val="Normal"/>
    <w:next w:val="Normal"/>
    <w:qFormat/>
    <w:rsid w:val="002C7BBB"/>
    <w:pPr>
      <w:spacing w:before="240" w:after="60"/>
      <w:outlineLvl w:val="7"/>
    </w:pPr>
    <w:rPr>
      <w:i/>
      <w:iCs/>
    </w:rPr>
  </w:style>
  <w:style w:type="paragraph" w:styleId="Heading9">
    <w:name w:val="heading 9"/>
    <w:basedOn w:val="Normal"/>
    <w:next w:val="Normal"/>
    <w:qFormat/>
    <w:rsid w:val="002C7BBB"/>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50790"/>
    <w:pPr>
      <w:tabs>
        <w:tab w:val="center" w:pos="4320"/>
        <w:tab w:val="right" w:pos="8640"/>
      </w:tabs>
    </w:pPr>
  </w:style>
  <w:style w:type="paragraph" w:styleId="Footer">
    <w:name w:val="footer"/>
    <w:basedOn w:val="Normal"/>
    <w:rsid w:val="00450790"/>
    <w:pPr>
      <w:tabs>
        <w:tab w:val="center" w:pos="4320"/>
        <w:tab w:val="right" w:pos="8640"/>
      </w:tabs>
    </w:pPr>
  </w:style>
  <w:style w:type="character" w:styleId="PageNumber">
    <w:name w:val="page number"/>
    <w:basedOn w:val="DefaultParagraphFont"/>
    <w:rsid w:val="00450790"/>
  </w:style>
  <w:style w:type="character" w:styleId="Hyperlink">
    <w:name w:val="Hyperlink"/>
    <w:basedOn w:val="DefaultParagraphFont"/>
    <w:uiPriority w:val="99"/>
    <w:rsid w:val="00BF0044"/>
    <w:rPr>
      <w:color w:val="0000FF"/>
      <w:u w:val="single"/>
    </w:rPr>
  </w:style>
  <w:style w:type="paragraph" w:styleId="ListParagraph">
    <w:name w:val="List Paragraph"/>
    <w:basedOn w:val="Normal"/>
    <w:uiPriority w:val="34"/>
    <w:qFormat/>
    <w:rsid w:val="007534D1"/>
    <w:pPr>
      <w:ind w:left="720"/>
    </w:pPr>
  </w:style>
  <w:style w:type="character" w:styleId="CommentReference">
    <w:name w:val="annotation reference"/>
    <w:basedOn w:val="DefaultParagraphFont"/>
    <w:semiHidden/>
    <w:rsid w:val="009441C7"/>
    <w:rPr>
      <w:sz w:val="16"/>
      <w:szCs w:val="16"/>
    </w:rPr>
  </w:style>
  <w:style w:type="paragraph" w:styleId="CommentText">
    <w:name w:val="annotation text"/>
    <w:basedOn w:val="Normal"/>
    <w:semiHidden/>
    <w:rsid w:val="009441C7"/>
    <w:rPr>
      <w:szCs w:val="20"/>
    </w:rPr>
  </w:style>
  <w:style w:type="paragraph" w:styleId="CommentSubject">
    <w:name w:val="annotation subject"/>
    <w:basedOn w:val="CommentText"/>
    <w:next w:val="CommentText"/>
    <w:semiHidden/>
    <w:rsid w:val="009441C7"/>
    <w:rPr>
      <w:b/>
      <w:bCs/>
    </w:rPr>
  </w:style>
  <w:style w:type="paragraph" w:styleId="BalloonText">
    <w:name w:val="Balloon Text"/>
    <w:basedOn w:val="Normal"/>
    <w:semiHidden/>
    <w:rsid w:val="009441C7"/>
    <w:rPr>
      <w:rFonts w:ascii="Tahoma" w:hAnsi="Tahoma" w:cs="Tahoma"/>
      <w:sz w:val="16"/>
      <w:szCs w:val="16"/>
    </w:rPr>
  </w:style>
  <w:style w:type="paragraph" w:styleId="Title">
    <w:name w:val="Title"/>
    <w:basedOn w:val="Normal"/>
    <w:link w:val="TitleChar"/>
    <w:uiPriority w:val="10"/>
    <w:qFormat/>
    <w:rsid w:val="00721B11"/>
    <w:pPr>
      <w:spacing w:after="240"/>
      <w:jc w:val="left"/>
    </w:pPr>
    <w:rPr>
      <w:rFonts w:ascii="Century Gothic" w:hAnsi="Century Gothic"/>
      <w:b/>
      <w:sz w:val="36"/>
      <w:szCs w:val="36"/>
    </w:rPr>
  </w:style>
  <w:style w:type="paragraph" w:styleId="BodyText">
    <w:name w:val="Body Text"/>
    <w:basedOn w:val="Normal"/>
    <w:rsid w:val="00E7434D"/>
    <w:pPr>
      <w:spacing w:before="240"/>
    </w:pPr>
    <w:rPr>
      <w:rFonts w:cs="Arial"/>
      <w:szCs w:val="20"/>
    </w:rPr>
  </w:style>
  <w:style w:type="paragraph" w:styleId="ListBullet">
    <w:name w:val="List Bullet"/>
    <w:basedOn w:val="BodyText"/>
    <w:rsid w:val="00E7434D"/>
    <w:pPr>
      <w:numPr>
        <w:numId w:val="3"/>
      </w:numPr>
      <w:spacing w:before="0"/>
    </w:pPr>
  </w:style>
  <w:style w:type="paragraph" w:styleId="ListNumber">
    <w:name w:val="List Number"/>
    <w:basedOn w:val="BodyText"/>
    <w:rsid w:val="00E7434D"/>
    <w:pPr>
      <w:numPr>
        <w:ilvl w:val="1"/>
        <w:numId w:val="3"/>
      </w:numPr>
      <w:tabs>
        <w:tab w:val="clear" w:pos="1440"/>
        <w:tab w:val="num" w:pos="720"/>
      </w:tabs>
      <w:spacing w:before="0"/>
      <w:ind w:left="720"/>
    </w:pPr>
  </w:style>
  <w:style w:type="paragraph" w:customStyle="1" w:styleId="Activity1">
    <w:name w:val="Activity 1"/>
    <w:basedOn w:val="Heading2"/>
    <w:rsid w:val="000F04C1"/>
    <w:pPr>
      <w:numPr>
        <w:numId w:val="4"/>
      </w:numPr>
      <w:outlineLvl w:val="0"/>
    </w:pPr>
  </w:style>
  <w:style w:type="paragraph" w:customStyle="1" w:styleId="Activity2">
    <w:name w:val="Activity 2"/>
    <w:basedOn w:val="BodyText"/>
    <w:rsid w:val="000F04C1"/>
    <w:pPr>
      <w:numPr>
        <w:ilvl w:val="1"/>
        <w:numId w:val="4"/>
      </w:numPr>
    </w:pPr>
  </w:style>
  <w:style w:type="paragraph" w:customStyle="1" w:styleId="Figure">
    <w:name w:val="Figure"/>
    <w:basedOn w:val="Normal"/>
    <w:rsid w:val="00315D78"/>
    <w:pPr>
      <w:spacing w:before="240"/>
      <w:jc w:val="center"/>
    </w:pPr>
    <w:rPr>
      <w:rFonts w:cs="Arial"/>
      <w:szCs w:val="20"/>
    </w:rPr>
  </w:style>
  <w:style w:type="paragraph" w:customStyle="1" w:styleId="Fg">
    <w:name w:val="Fg"/>
    <w:basedOn w:val="Normal"/>
    <w:rsid w:val="00315D78"/>
    <w:pPr>
      <w:jc w:val="center"/>
    </w:pPr>
    <w:rPr>
      <w:rFonts w:cs="Arial"/>
      <w:szCs w:val="20"/>
    </w:rPr>
  </w:style>
  <w:style w:type="paragraph" w:customStyle="1" w:styleId="Activity3">
    <w:name w:val="Activity 3"/>
    <w:basedOn w:val="Activity2"/>
    <w:rsid w:val="000F04C1"/>
    <w:pPr>
      <w:numPr>
        <w:ilvl w:val="2"/>
      </w:numPr>
    </w:pPr>
  </w:style>
  <w:style w:type="table" w:styleId="TableGrid">
    <w:name w:val="Table Grid"/>
    <w:basedOn w:val="TableNormal"/>
    <w:uiPriority w:val="39"/>
    <w:rsid w:val="00372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2A2FA2"/>
    <w:pPr>
      <w:jc w:val="center"/>
    </w:pPr>
    <w:rPr>
      <w:b/>
      <w:bCs/>
      <w:szCs w:val="18"/>
    </w:rPr>
  </w:style>
  <w:style w:type="character" w:customStyle="1" w:styleId="HeaderChar">
    <w:name w:val="Header Char"/>
    <w:basedOn w:val="DefaultParagraphFont"/>
    <w:link w:val="Header"/>
    <w:rsid w:val="00463AFF"/>
    <w:rPr>
      <w:rFonts w:ascii="Arial" w:hAnsi="Arial"/>
      <w:szCs w:val="24"/>
    </w:rPr>
  </w:style>
  <w:style w:type="character" w:styleId="FollowedHyperlink">
    <w:name w:val="FollowedHyperlink"/>
    <w:basedOn w:val="DefaultParagraphFont"/>
    <w:semiHidden/>
    <w:unhideWhenUsed/>
    <w:rsid w:val="00C2061A"/>
    <w:rPr>
      <w:color w:val="800080" w:themeColor="followedHyperlink"/>
      <w:u w:val="single"/>
    </w:rPr>
  </w:style>
  <w:style w:type="character" w:customStyle="1" w:styleId="TitleChar">
    <w:name w:val="Title Char"/>
    <w:basedOn w:val="DefaultParagraphFont"/>
    <w:link w:val="Title"/>
    <w:uiPriority w:val="10"/>
    <w:rsid w:val="006E021F"/>
    <w:rPr>
      <w:rFonts w:ascii="Century Gothic" w:hAnsi="Century Gothic"/>
      <w:b/>
      <w:sz w:val="36"/>
      <w:szCs w:val="36"/>
    </w:rPr>
  </w:style>
  <w:style w:type="paragraph" w:customStyle="1" w:styleId="Content">
    <w:name w:val="Content"/>
    <w:basedOn w:val="BodyText"/>
    <w:qFormat/>
    <w:rsid w:val="006E021F"/>
    <w:pPr>
      <w:spacing w:before="200"/>
      <w:ind w:left="3600" w:right="360"/>
    </w:pPr>
    <w:rPr>
      <w:rFonts w:asciiTheme="minorHAnsi" w:eastAsiaTheme="minorEastAsia" w:hAnsiTheme="minorHAnsi"/>
      <w:color w:val="000000"/>
      <w:sz w:val="22"/>
    </w:rPr>
  </w:style>
  <w:style w:type="paragraph" w:styleId="NormalWeb">
    <w:name w:val="Normal (Web)"/>
    <w:basedOn w:val="Normal"/>
    <w:rsid w:val="006F4089"/>
    <w:pPr>
      <w:spacing w:before="100" w:beforeAutospacing="1" w:after="100" w:afterAutospacing="1"/>
      <w:jc w:val="left"/>
    </w:pPr>
    <w:rPr>
      <w:rFonts w:ascii="Arial Unicode MS" w:eastAsia="Arial Unicode MS" w:hAnsi="Arial Unicode MS" w:cs="Arial Unicode MS"/>
      <w:sz w:val="24"/>
    </w:rPr>
  </w:style>
  <w:style w:type="character" w:customStyle="1" w:styleId="highele">
    <w:name w:val="highele"/>
    <w:basedOn w:val="DefaultParagraphFont"/>
    <w:rsid w:val="004A57C7"/>
  </w:style>
  <w:style w:type="character" w:customStyle="1" w:styleId="apple-converted-space">
    <w:name w:val="apple-converted-space"/>
    <w:basedOn w:val="DefaultParagraphFont"/>
    <w:rsid w:val="004A57C7"/>
  </w:style>
  <w:style w:type="character" w:customStyle="1" w:styleId="highatt">
    <w:name w:val="highatt"/>
    <w:basedOn w:val="DefaultParagraphFont"/>
    <w:rsid w:val="004A57C7"/>
  </w:style>
  <w:style w:type="character" w:customStyle="1" w:styleId="highval">
    <w:name w:val="highval"/>
    <w:basedOn w:val="DefaultParagraphFont"/>
    <w:rsid w:val="004A5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2200">
      <w:bodyDiv w:val="1"/>
      <w:marLeft w:val="0"/>
      <w:marRight w:val="0"/>
      <w:marTop w:val="0"/>
      <w:marBottom w:val="0"/>
      <w:divBdr>
        <w:top w:val="none" w:sz="0" w:space="0" w:color="auto"/>
        <w:left w:val="none" w:sz="0" w:space="0" w:color="auto"/>
        <w:bottom w:val="none" w:sz="0" w:space="0" w:color="auto"/>
        <w:right w:val="none" w:sz="0" w:space="0" w:color="auto"/>
      </w:divBdr>
      <w:divsChild>
        <w:div w:id="85274113">
          <w:marLeft w:val="547"/>
          <w:marRight w:val="0"/>
          <w:marTop w:val="96"/>
          <w:marBottom w:val="0"/>
          <w:divBdr>
            <w:top w:val="none" w:sz="0" w:space="0" w:color="auto"/>
            <w:left w:val="none" w:sz="0" w:space="0" w:color="auto"/>
            <w:bottom w:val="none" w:sz="0" w:space="0" w:color="auto"/>
            <w:right w:val="none" w:sz="0" w:space="0" w:color="auto"/>
          </w:divBdr>
        </w:div>
      </w:divsChild>
    </w:div>
    <w:div w:id="1039285798">
      <w:bodyDiv w:val="1"/>
      <w:marLeft w:val="0"/>
      <w:marRight w:val="0"/>
      <w:marTop w:val="0"/>
      <w:marBottom w:val="0"/>
      <w:divBdr>
        <w:top w:val="none" w:sz="0" w:space="0" w:color="auto"/>
        <w:left w:val="none" w:sz="0" w:space="0" w:color="auto"/>
        <w:bottom w:val="none" w:sz="0" w:space="0" w:color="auto"/>
        <w:right w:val="none" w:sz="0" w:space="0" w:color="auto"/>
      </w:divBdr>
      <w:divsChild>
        <w:div w:id="105539787">
          <w:marLeft w:val="1526"/>
          <w:marRight w:val="0"/>
          <w:marTop w:val="115"/>
          <w:marBottom w:val="0"/>
          <w:divBdr>
            <w:top w:val="none" w:sz="0" w:space="0" w:color="auto"/>
            <w:left w:val="none" w:sz="0" w:space="0" w:color="auto"/>
            <w:bottom w:val="none" w:sz="0" w:space="0" w:color="auto"/>
            <w:right w:val="none" w:sz="0" w:space="0" w:color="auto"/>
          </w:divBdr>
        </w:div>
        <w:div w:id="1200586712">
          <w:marLeft w:val="1526"/>
          <w:marRight w:val="0"/>
          <w:marTop w:val="115"/>
          <w:marBottom w:val="0"/>
          <w:divBdr>
            <w:top w:val="none" w:sz="0" w:space="0" w:color="auto"/>
            <w:left w:val="none" w:sz="0" w:space="0" w:color="auto"/>
            <w:bottom w:val="none" w:sz="0" w:space="0" w:color="auto"/>
            <w:right w:val="none" w:sz="0" w:space="0" w:color="auto"/>
          </w:divBdr>
        </w:div>
        <w:div w:id="1480000191">
          <w:marLeft w:val="547"/>
          <w:marRight w:val="0"/>
          <w:marTop w:val="96"/>
          <w:marBottom w:val="0"/>
          <w:divBdr>
            <w:top w:val="none" w:sz="0" w:space="0" w:color="auto"/>
            <w:left w:val="none" w:sz="0" w:space="0" w:color="auto"/>
            <w:bottom w:val="none" w:sz="0" w:space="0" w:color="auto"/>
            <w:right w:val="none" w:sz="0" w:space="0" w:color="auto"/>
          </w:divBdr>
        </w:div>
        <w:div w:id="1487355797">
          <w:marLeft w:val="1526"/>
          <w:marRight w:val="0"/>
          <w:marTop w:val="115"/>
          <w:marBottom w:val="0"/>
          <w:divBdr>
            <w:top w:val="none" w:sz="0" w:space="0" w:color="auto"/>
            <w:left w:val="none" w:sz="0" w:space="0" w:color="auto"/>
            <w:bottom w:val="none" w:sz="0" w:space="0" w:color="auto"/>
            <w:right w:val="none" w:sz="0" w:space="0" w:color="auto"/>
          </w:divBdr>
        </w:div>
        <w:div w:id="1876385245">
          <w:marLeft w:val="1526"/>
          <w:marRight w:val="0"/>
          <w:marTop w:val="115"/>
          <w:marBottom w:val="0"/>
          <w:divBdr>
            <w:top w:val="none" w:sz="0" w:space="0" w:color="auto"/>
            <w:left w:val="none" w:sz="0" w:space="0" w:color="auto"/>
            <w:bottom w:val="none" w:sz="0" w:space="0" w:color="auto"/>
            <w:right w:val="none" w:sz="0" w:space="0" w:color="auto"/>
          </w:divBdr>
        </w:div>
      </w:divsChild>
    </w:div>
    <w:div w:id="1101339884">
      <w:bodyDiv w:val="1"/>
      <w:marLeft w:val="0"/>
      <w:marRight w:val="0"/>
      <w:marTop w:val="0"/>
      <w:marBottom w:val="0"/>
      <w:divBdr>
        <w:top w:val="none" w:sz="0" w:space="0" w:color="auto"/>
        <w:left w:val="none" w:sz="0" w:space="0" w:color="auto"/>
        <w:bottom w:val="none" w:sz="0" w:space="0" w:color="auto"/>
        <w:right w:val="none" w:sz="0" w:space="0" w:color="auto"/>
      </w:divBdr>
      <w:divsChild>
        <w:div w:id="1671061369">
          <w:marLeft w:val="547"/>
          <w:marRight w:val="0"/>
          <w:marTop w:val="96"/>
          <w:marBottom w:val="0"/>
          <w:divBdr>
            <w:top w:val="none" w:sz="0" w:space="0" w:color="auto"/>
            <w:left w:val="none" w:sz="0" w:space="0" w:color="auto"/>
            <w:bottom w:val="none" w:sz="0" w:space="0" w:color="auto"/>
            <w:right w:val="none" w:sz="0" w:space="0" w:color="auto"/>
          </w:divBdr>
        </w:div>
      </w:divsChild>
    </w:div>
    <w:div w:id="1305163380">
      <w:bodyDiv w:val="1"/>
      <w:marLeft w:val="0"/>
      <w:marRight w:val="0"/>
      <w:marTop w:val="0"/>
      <w:marBottom w:val="0"/>
      <w:divBdr>
        <w:top w:val="none" w:sz="0" w:space="0" w:color="auto"/>
        <w:left w:val="none" w:sz="0" w:space="0" w:color="auto"/>
        <w:bottom w:val="none" w:sz="0" w:space="0" w:color="auto"/>
        <w:right w:val="none" w:sz="0" w:space="0" w:color="auto"/>
      </w:divBdr>
      <w:divsChild>
        <w:div w:id="1130634424">
          <w:marLeft w:val="547"/>
          <w:marRight w:val="0"/>
          <w:marTop w:val="96"/>
          <w:marBottom w:val="0"/>
          <w:divBdr>
            <w:top w:val="none" w:sz="0" w:space="0" w:color="auto"/>
            <w:left w:val="none" w:sz="0" w:space="0" w:color="auto"/>
            <w:bottom w:val="none" w:sz="0" w:space="0" w:color="auto"/>
            <w:right w:val="none" w:sz="0" w:space="0" w:color="auto"/>
          </w:divBdr>
        </w:div>
      </w:divsChild>
    </w:div>
    <w:div w:id="1494763568">
      <w:bodyDiv w:val="1"/>
      <w:marLeft w:val="0"/>
      <w:marRight w:val="0"/>
      <w:marTop w:val="0"/>
      <w:marBottom w:val="0"/>
      <w:divBdr>
        <w:top w:val="none" w:sz="0" w:space="0" w:color="auto"/>
        <w:left w:val="none" w:sz="0" w:space="0" w:color="auto"/>
        <w:bottom w:val="none" w:sz="0" w:space="0" w:color="auto"/>
        <w:right w:val="none" w:sz="0" w:space="0" w:color="auto"/>
      </w:divBdr>
    </w:div>
    <w:div w:id="1500464591">
      <w:bodyDiv w:val="1"/>
      <w:marLeft w:val="0"/>
      <w:marRight w:val="0"/>
      <w:marTop w:val="0"/>
      <w:marBottom w:val="0"/>
      <w:divBdr>
        <w:top w:val="none" w:sz="0" w:space="0" w:color="auto"/>
        <w:left w:val="none" w:sz="0" w:space="0" w:color="auto"/>
        <w:bottom w:val="none" w:sz="0" w:space="0" w:color="auto"/>
        <w:right w:val="none" w:sz="0" w:space="0" w:color="auto"/>
      </w:divBdr>
    </w:div>
    <w:div w:id="1613053479">
      <w:bodyDiv w:val="1"/>
      <w:marLeft w:val="0"/>
      <w:marRight w:val="0"/>
      <w:marTop w:val="0"/>
      <w:marBottom w:val="0"/>
      <w:divBdr>
        <w:top w:val="none" w:sz="0" w:space="0" w:color="auto"/>
        <w:left w:val="none" w:sz="0" w:space="0" w:color="auto"/>
        <w:bottom w:val="none" w:sz="0" w:space="0" w:color="auto"/>
        <w:right w:val="none" w:sz="0" w:space="0" w:color="auto"/>
      </w:divBdr>
      <w:divsChild>
        <w:div w:id="587151757">
          <w:marLeft w:val="547"/>
          <w:marRight w:val="0"/>
          <w:marTop w:val="96"/>
          <w:marBottom w:val="0"/>
          <w:divBdr>
            <w:top w:val="none" w:sz="0" w:space="0" w:color="auto"/>
            <w:left w:val="none" w:sz="0" w:space="0" w:color="auto"/>
            <w:bottom w:val="none" w:sz="0" w:space="0" w:color="auto"/>
            <w:right w:val="none" w:sz="0" w:space="0" w:color="auto"/>
          </w:divBdr>
        </w:div>
      </w:divsChild>
    </w:div>
    <w:div w:id="1627079059">
      <w:bodyDiv w:val="1"/>
      <w:marLeft w:val="0"/>
      <w:marRight w:val="0"/>
      <w:marTop w:val="0"/>
      <w:marBottom w:val="0"/>
      <w:divBdr>
        <w:top w:val="none" w:sz="0" w:space="0" w:color="auto"/>
        <w:left w:val="none" w:sz="0" w:space="0" w:color="auto"/>
        <w:bottom w:val="none" w:sz="0" w:space="0" w:color="auto"/>
        <w:right w:val="none" w:sz="0" w:space="0" w:color="auto"/>
      </w:divBdr>
      <w:divsChild>
        <w:div w:id="1359696491">
          <w:marLeft w:val="547"/>
          <w:marRight w:val="0"/>
          <w:marTop w:val="96"/>
          <w:marBottom w:val="0"/>
          <w:divBdr>
            <w:top w:val="none" w:sz="0" w:space="0" w:color="auto"/>
            <w:left w:val="none" w:sz="0" w:space="0" w:color="auto"/>
            <w:bottom w:val="none" w:sz="0" w:space="0" w:color="auto"/>
            <w:right w:val="none" w:sz="0" w:space="0" w:color="auto"/>
          </w:divBdr>
        </w:div>
      </w:divsChild>
    </w:div>
    <w:div w:id="1732581769">
      <w:bodyDiv w:val="1"/>
      <w:marLeft w:val="0"/>
      <w:marRight w:val="0"/>
      <w:marTop w:val="0"/>
      <w:marBottom w:val="0"/>
      <w:divBdr>
        <w:top w:val="none" w:sz="0" w:space="0" w:color="auto"/>
        <w:left w:val="none" w:sz="0" w:space="0" w:color="auto"/>
        <w:bottom w:val="none" w:sz="0" w:space="0" w:color="auto"/>
        <w:right w:val="none" w:sz="0" w:space="0" w:color="auto"/>
      </w:divBdr>
      <w:divsChild>
        <w:div w:id="148642821">
          <w:marLeft w:val="547"/>
          <w:marRight w:val="0"/>
          <w:marTop w:val="96"/>
          <w:marBottom w:val="0"/>
          <w:divBdr>
            <w:top w:val="none" w:sz="0" w:space="0" w:color="auto"/>
            <w:left w:val="none" w:sz="0" w:space="0" w:color="auto"/>
            <w:bottom w:val="none" w:sz="0" w:space="0" w:color="auto"/>
            <w:right w:val="none" w:sz="0" w:space="0" w:color="auto"/>
          </w:divBdr>
        </w:div>
        <w:div w:id="160195191">
          <w:marLeft w:val="1166"/>
          <w:marRight w:val="0"/>
          <w:marTop w:val="77"/>
          <w:marBottom w:val="0"/>
          <w:divBdr>
            <w:top w:val="none" w:sz="0" w:space="0" w:color="auto"/>
            <w:left w:val="none" w:sz="0" w:space="0" w:color="auto"/>
            <w:bottom w:val="none" w:sz="0" w:space="0" w:color="auto"/>
            <w:right w:val="none" w:sz="0" w:space="0" w:color="auto"/>
          </w:divBdr>
        </w:div>
        <w:div w:id="166142372">
          <w:marLeft w:val="1166"/>
          <w:marRight w:val="0"/>
          <w:marTop w:val="77"/>
          <w:marBottom w:val="0"/>
          <w:divBdr>
            <w:top w:val="none" w:sz="0" w:space="0" w:color="auto"/>
            <w:left w:val="none" w:sz="0" w:space="0" w:color="auto"/>
            <w:bottom w:val="none" w:sz="0" w:space="0" w:color="auto"/>
            <w:right w:val="none" w:sz="0" w:space="0" w:color="auto"/>
          </w:divBdr>
        </w:div>
        <w:div w:id="483545313">
          <w:marLeft w:val="1166"/>
          <w:marRight w:val="0"/>
          <w:marTop w:val="77"/>
          <w:marBottom w:val="0"/>
          <w:divBdr>
            <w:top w:val="none" w:sz="0" w:space="0" w:color="auto"/>
            <w:left w:val="none" w:sz="0" w:space="0" w:color="auto"/>
            <w:bottom w:val="none" w:sz="0" w:space="0" w:color="auto"/>
            <w:right w:val="none" w:sz="0" w:space="0" w:color="auto"/>
          </w:divBdr>
        </w:div>
        <w:div w:id="640774463">
          <w:marLeft w:val="1166"/>
          <w:marRight w:val="0"/>
          <w:marTop w:val="77"/>
          <w:marBottom w:val="0"/>
          <w:divBdr>
            <w:top w:val="none" w:sz="0" w:space="0" w:color="auto"/>
            <w:left w:val="none" w:sz="0" w:space="0" w:color="auto"/>
            <w:bottom w:val="none" w:sz="0" w:space="0" w:color="auto"/>
            <w:right w:val="none" w:sz="0" w:space="0" w:color="auto"/>
          </w:divBdr>
        </w:div>
        <w:div w:id="686565848">
          <w:marLeft w:val="1166"/>
          <w:marRight w:val="0"/>
          <w:marTop w:val="77"/>
          <w:marBottom w:val="0"/>
          <w:divBdr>
            <w:top w:val="none" w:sz="0" w:space="0" w:color="auto"/>
            <w:left w:val="none" w:sz="0" w:space="0" w:color="auto"/>
            <w:bottom w:val="none" w:sz="0" w:space="0" w:color="auto"/>
            <w:right w:val="none" w:sz="0" w:space="0" w:color="auto"/>
          </w:divBdr>
        </w:div>
        <w:div w:id="1454446212">
          <w:marLeft w:val="1166"/>
          <w:marRight w:val="0"/>
          <w:marTop w:val="77"/>
          <w:marBottom w:val="0"/>
          <w:divBdr>
            <w:top w:val="none" w:sz="0" w:space="0" w:color="auto"/>
            <w:left w:val="none" w:sz="0" w:space="0" w:color="auto"/>
            <w:bottom w:val="none" w:sz="0" w:space="0" w:color="auto"/>
            <w:right w:val="none" w:sz="0" w:space="0" w:color="auto"/>
          </w:divBdr>
        </w:div>
        <w:div w:id="1669598433">
          <w:marLeft w:val="1166"/>
          <w:marRight w:val="0"/>
          <w:marTop w:val="77"/>
          <w:marBottom w:val="0"/>
          <w:divBdr>
            <w:top w:val="none" w:sz="0" w:space="0" w:color="auto"/>
            <w:left w:val="none" w:sz="0" w:space="0" w:color="auto"/>
            <w:bottom w:val="none" w:sz="0" w:space="0" w:color="auto"/>
            <w:right w:val="none" w:sz="0" w:space="0" w:color="auto"/>
          </w:divBdr>
        </w:div>
      </w:divsChild>
    </w:div>
    <w:div w:id="1809739235">
      <w:bodyDiv w:val="1"/>
      <w:marLeft w:val="0"/>
      <w:marRight w:val="0"/>
      <w:marTop w:val="0"/>
      <w:marBottom w:val="0"/>
      <w:divBdr>
        <w:top w:val="none" w:sz="0" w:space="0" w:color="auto"/>
        <w:left w:val="none" w:sz="0" w:space="0" w:color="auto"/>
        <w:bottom w:val="none" w:sz="0" w:space="0" w:color="auto"/>
        <w:right w:val="none" w:sz="0" w:space="0" w:color="auto"/>
      </w:divBdr>
    </w:div>
    <w:div w:id="1840659545">
      <w:bodyDiv w:val="1"/>
      <w:marLeft w:val="0"/>
      <w:marRight w:val="0"/>
      <w:marTop w:val="0"/>
      <w:marBottom w:val="0"/>
      <w:divBdr>
        <w:top w:val="none" w:sz="0" w:space="0" w:color="auto"/>
        <w:left w:val="none" w:sz="0" w:space="0" w:color="auto"/>
        <w:bottom w:val="none" w:sz="0" w:space="0" w:color="auto"/>
        <w:right w:val="none" w:sz="0" w:space="0" w:color="auto"/>
      </w:divBdr>
      <w:divsChild>
        <w:div w:id="128405544">
          <w:marLeft w:val="547"/>
          <w:marRight w:val="0"/>
          <w:marTop w:val="96"/>
          <w:marBottom w:val="0"/>
          <w:divBdr>
            <w:top w:val="none" w:sz="0" w:space="0" w:color="auto"/>
            <w:left w:val="none" w:sz="0" w:space="0" w:color="auto"/>
            <w:bottom w:val="none" w:sz="0" w:space="0" w:color="auto"/>
            <w:right w:val="none" w:sz="0" w:space="0" w:color="auto"/>
          </w:divBdr>
        </w:div>
        <w:div w:id="274213033">
          <w:marLeft w:val="547"/>
          <w:marRight w:val="0"/>
          <w:marTop w:val="96"/>
          <w:marBottom w:val="0"/>
          <w:divBdr>
            <w:top w:val="none" w:sz="0" w:space="0" w:color="auto"/>
            <w:left w:val="none" w:sz="0" w:space="0" w:color="auto"/>
            <w:bottom w:val="none" w:sz="0" w:space="0" w:color="auto"/>
            <w:right w:val="none" w:sz="0" w:space="0" w:color="auto"/>
          </w:divBdr>
        </w:div>
        <w:div w:id="653067501">
          <w:marLeft w:val="547"/>
          <w:marRight w:val="0"/>
          <w:marTop w:val="96"/>
          <w:marBottom w:val="0"/>
          <w:divBdr>
            <w:top w:val="none" w:sz="0" w:space="0" w:color="auto"/>
            <w:left w:val="none" w:sz="0" w:space="0" w:color="auto"/>
            <w:bottom w:val="none" w:sz="0" w:space="0" w:color="auto"/>
            <w:right w:val="none" w:sz="0" w:space="0" w:color="auto"/>
          </w:divBdr>
        </w:div>
        <w:div w:id="968517015">
          <w:marLeft w:val="547"/>
          <w:marRight w:val="0"/>
          <w:marTop w:val="96"/>
          <w:marBottom w:val="0"/>
          <w:divBdr>
            <w:top w:val="none" w:sz="0" w:space="0" w:color="auto"/>
            <w:left w:val="none" w:sz="0" w:space="0" w:color="auto"/>
            <w:bottom w:val="none" w:sz="0" w:space="0" w:color="auto"/>
            <w:right w:val="none" w:sz="0" w:space="0" w:color="auto"/>
          </w:divBdr>
        </w:div>
        <w:div w:id="1735201833">
          <w:marLeft w:val="547"/>
          <w:marRight w:val="0"/>
          <w:marTop w:val="96"/>
          <w:marBottom w:val="0"/>
          <w:divBdr>
            <w:top w:val="none" w:sz="0" w:space="0" w:color="auto"/>
            <w:left w:val="none" w:sz="0" w:space="0" w:color="auto"/>
            <w:bottom w:val="none" w:sz="0" w:space="0" w:color="auto"/>
            <w:right w:val="none" w:sz="0" w:space="0" w:color="auto"/>
          </w:divBdr>
        </w:div>
        <w:div w:id="1754667369">
          <w:marLeft w:val="547"/>
          <w:marRight w:val="0"/>
          <w:marTop w:val="96"/>
          <w:marBottom w:val="0"/>
          <w:divBdr>
            <w:top w:val="none" w:sz="0" w:space="0" w:color="auto"/>
            <w:left w:val="none" w:sz="0" w:space="0" w:color="auto"/>
            <w:bottom w:val="none" w:sz="0" w:space="0" w:color="auto"/>
            <w:right w:val="none" w:sz="0" w:space="0" w:color="auto"/>
          </w:divBdr>
        </w:div>
        <w:div w:id="1818262296">
          <w:marLeft w:val="547"/>
          <w:marRight w:val="0"/>
          <w:marTop w:val="96"/>
          <w:marBottom w:val="0"/>
          <w:divBdr>
            <w:top w:val="none" w:sz="0" w:space="0" w:color="auto"/>
            <w:left w:val="none" w:sz="0" w:space="0" w:color="auto"/>
            <w:bottom w:val="none" w:sz="0" w:space="0" w:color="auto"/>
            <w:right w:val="none" w:sz="0" w:space="0" w:color="auto"/>
          </w:divBdr>
        </w:div>
      </w:divsChild>
    </w:div>
    <w:div w:id="1965189905">
      <w:bodyDiv w:val="1"/>
      <w:marLeft w:val="0"/>
      <w:marRight w:val="0"/>
      <w:marTop w:val="0"/>
      <w:marBottom w:val="0"/>
      <w:divBdr>
        <w:top w:val="none" w:sz="0" w:space="0" w:color="auto"/>
        <w:left w:val="none" w:sz="0" w:space="0" w:color="auto"/>
        <w:bottom w:val="none" w:sz="0" w:space="0" w:color="auto"/>
        <w:right w:val="none" w:sz="0" w:space="0" w:color="auto"/>
      </w:divBdr>
      <w:divsChild>
        <w:div w:id="514080972">
          <w:marLeft w:val="547"/>
          <w:marRight w:val="0"/>
          <w:marTop w:val="96"/>
          <w:marBottom w:val="0"/>
          <w:divBdr>
            <w:top w:val="none" w:sz="0" w:space="0" w:color="auto"/>
            <w:left w:val="none" w:sz="0" w:space="0" w:color="auto"/>
            <w:bottom w:val="none" w:sz="0" w:space="0" w:color="auto"/>
            <w:right w:val="none" w:sz="0" w:space="0" w:color="auto"/>
          </w:divBdr>
        </w:div>
      </w:divsChild>
    </w:div>
    <w:div w:id="2139175372">
      <w:bodyDiv w:val="1"/>
      <w:marLeft w:val="0"/>
      <w:marRight w:val="0"/>
      <w:marTop w:val="0"/>
      <w:marBottom w:val="0"/>
      <w:divBdr>
        <w:top w:val="none" w:sz="0" w:space="0" w:color="auto"/>
        <w:left w:val="none" w:sz="0" w:space="0" w:color="auto"/>
        <w:bottom w:val="none" w:sz="0" w:space="0" w:color="auto"/>
        <w:right w:val="none" w:sz="0" w:space="0" w:color="auto"/>
      </w:divBdr>
      <w:divsChild>
        <w:div w:id="24623278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Gagarin,%20Phoebe%20Ria%20L\New%20CWR%20Templates\01%20Laboratory%20Exerci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99FC4-5672-4F37-8F77-3AC850577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 Laboratory Exercise.dotx</Template>
  <TotalTime>144</TotalTime>
  <Pages>5</Pages>
  <Words>547</Words>
  <Characters>3122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Laboratory Exercise #1</vt:lpstr>
    </vt:vector>
  </TitlesOfParts>
  <Company>STI</Company>
  <LinksUpToDate>false</LinksUpToDate>
  <CharactersWithSpaces>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Exercise #1</dc:title>
  <dc:creator>Beronika Pena</dc:creator>
  <cp:lastModifiedBy>Elico, Ryan (Student)</cp:lastModifiedBy>
  <cp:revision>35</cp:revision>
  <cp:lastPrinted>2023-09-29T09:42:00Z</cp:lastPrinted>
  <dcterms:created xsi:type="dcterms:W3CDTF">2021-02-09T05:37:00Z</dcterms:created>
  <dcterms:modified xsi:type="dcterms:W3CDTF">2023-09-29T11:09:00Z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